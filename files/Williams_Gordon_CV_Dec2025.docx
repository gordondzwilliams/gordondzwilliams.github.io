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A913" w14:textId="6ACB8B7A" w:rsidR="00097C0A" w:rsidRPr="00F1682E" w:rsidRDefault="00A00220" w:rsidP="00D86857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682E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24A27429" w14:textId="3CD02414" w:rsidR="00097C0A" w:rsidRPr="009816FB" w:rsidRDefault="00097C0A" w:rsidP="00D86857">
      <w:pPr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Duke University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00220" w:rsidRPr="009816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00220" w:rsidRPr="009816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00220" w:rsidRPr="009816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00220" w:rsidRPr="009816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00220" w:rsidRPr="009816FB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A00220" w:rsidRPr="009816F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816FB">
        <w:rPr>
          <w:rFonts w:ascii="Times New Roman" w:hAnsi="Times New Roman" w:cs="Times New Roman"/>
          <w:sz w:val="22"/>
          <w:szCs w:val="22"/>
        </w:rPr>
        <w:t>2020</w:t>
      </w:r>
      <w:r w:rsidR="008F5FD3">
        <w:rPr>
          <w:rFonts w:ascii="Times New Roman" w:hAnsi="Times New Roman" w:cs="Times New Roman"/>
          <w:sz w:val="22"/>
          <w:szCs w:val="22"/>
        </w:rPr>
        <w:t xml:space="preserve"> – present</w:t>
      </w:r>
    </w:p>
    <w:p w14:paraId="4F72CE72" w14:textId="2F4D14CC" w:rsidR="00A00220" w:rsidRPr="009816FB" w:rsidRDefault="00A00220" w:rsidP="00D86857">
      <w:pPr>
        <w:spacing w:after="60"/>
        <w:ind w:left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PhD Candidate, Earth and Climate Sciences</w:t>
      </w:r>
    </w:p>
    <w:p w14:paraId="257270F5" w14:textId="33E41127" w:rsidR="00097C0A" w:rsidRPr="009816FB" w:rsidRDefault="00097C0A" w:rsidP="00D86857">
      <w:pPr>
        <w:spacing w:after="60"/>
        <w:ind w:left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Advisor: Avner Vengosh</w:t>
      </w:r>
    </w:p>
    <w:p w14:paraId="4810530F" w14:textId="6B7734F4" w:rsidR="00097C0A" w:rsidRPr="009816FB" w:rsidRDefault="00097C0A" w:rsidP="00D86857">
      <w:pPr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University of California, Santa Barbara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ab/>
      </w:r>
      <w:r w:rsidRPr="009816FB">
        <w:rPr>
          <w:rFonts w:ascii="Times New Roman" w:hAnsi="Times New Roman" w:cs="Times New Roman"/>
          <w:sz w:val="22"/>
          <w:szCs w:val="22"/>
        </w:rPr>
        <w:t xml:space="preserve">2015 – 2019 </w:t>
      </w:r>
    </w:p>
    <w:p w14:paraId="31E051A7" w14:textId="5DD915AE" w:rsidR="00097C0A" w:rsidRPr="009816FB" w:rsidRDefault="00097C0A" w:rsidP="00D86857">
      <w:pPr>
        <w:ind w:left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 xml:space="preserve">B.S. Earth Science, Emphasis in Geohydrology </w:t>
      </w:r>
    </w:p>
    <w:p w14:paraId="7AA67431" w14:textId="5EC481FF" w:rsidR="00097C0A" w:rsidRDefault="00097C0A" w:rsidP="00D86857">
      <w:pPr>
        <w:rPr>
          <w:rFonts w:ascii="Times New Roman" w:hAnsi="Times New Roman" w:cs="Times New Roman"/>
          <w:b/>
          <w:bCs/>
          <w:u w:val="single"/>
        </w:rPr>
      </w:pPr>
    </w:p>
    <w:p w14:paraId="701D394F" w14:textId="77777777" w:rsidR="00D17151" w:rsidRPr="00F1682E" w:rsidRDefault="00A00220" w:rsidP="00D86857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682E">
        <w:rPr>
          <w:rFonts w:ascii="Times New Roman" w:hAnsi="Times New Roman" w:cs="Times New Roman"/>
          <w:b/>
          <w:bCs/>
          <w:sz w:val="28"/>
          <w:szCs w:val="28"/>
        </w:rPr>
        <w:t>PUBLICATIONS</w:t>
      </w:r>
      <w:r w:rsidR="00EA03B4" w:rsidRPr="00F1682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BBF9C4" w14:textId="5595D51A" w:rsidR="00097C0A" w:rsidRPr="009816FB" w:rsidRDefault="00EA03B4" w:rsidP="00D86857">
      <w:pPr>
        <w:jc w:val="center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 xml:space="preserve">(*co-first </w:t>
      </w:r>
      <w:proofErr w:type="gramStart"/>
      <w:r w:rsidRPr="009816FB">
        <w:rPr>
          <w:rFonts w:ascii="Times New Roman" w:hAnsi="Times New Roman" w:cs="Times New Roman"/>
          <w:sz w:val="22"/>
          <w:szCs w:val="22"/>
        </w:rPr>
        <w:t xml:space="preserve">author, </w:t>
      </w:r>
      <w:r w:rsidRPr="009816FB">
        <w:rPr>
          <w:rFonts w:ascii="Times New Roman" w:hAnsi="Times New Roman" w:cs="Times New Roman"/>
          <w:sz w:val="22"/>
          <w:szCs w:val="22"/>
          <w:vertAlign w:val="superscript"/>
        </w:rPr>
        <w:t>†</w:t>
      </w:r>
      <w:proofErr w:type="gramEnd"/>
      <w:r w:rsidRPr="009816FB">
        <w:rPr>
          <w:rFonts w:ascii="Times New Roman" w:hAnsi="Times New Roman" w:cs="Times New Roman"/>
          <w:sz w:val="22"/>
          <w:szCs w:val="22"/>
        </w:rPr>
        <w:t>undergraduate mentee)</w:t>
      </w:r>
    </w:p>
    <w:p w14:paraId="0F606741" w14:textId="770C8A69" w:rsidR="00993711" w:rsidRPr="009816FB" w:rsidRDefault="00993711" w:rsidP="00D86857">
      <w:pPr>
        <w:jc w:val="center"/>
        <w:rPr>
          <w:rFonts w:ascii="Times New Roman" w:hAnsi="Times New Roman" w:cs="Times New Roman"/>
          <w:sz w:val="22"/>
          <w:szCs w:val="22"/>
        </w:rPr>
      </w:pPr>
      <w:hyperlink r:id="rId7" w:history="1">
        <w:r w:rsidRPr="009816FB">
          <w:rPr>
            <w:rStyle w:val="Hyperlink"/>
            <w:rFonts w:ascii="Times New Roman" w:hAnsi="Times New Roman" w:cs="Times New Roman"/>
            <w:sz w:val="22"/>
            <w:szCs w:val="22"/>
          </w:rPr>
          <w:t>Google Scholar Profile</w:t>
        </w:r>
      </w:hyperlink>
    </w:p>
    <w:p w14:paraId="3EDED1D8" w14:textId="3E0C51F8" w:rsidR="00825269" w:rsidRPr="009816FB" w:rsidRDefault="00155166" w:rsidP="00D86857">
      <w:pPr>
        <w:pStyle w:val="Bibliography"/>
        <w:tabs>
          <w:tab w:val="clear" w:pos="384"/>
          <w:tab w:val="left" w:pos="0"/>
        </w:tabs>
        <w:ind w:left="0" w:firstLine="0"/>
        <w:rPr>
          <w:rFonts w:ascii="Times New Roman" w:hAnsi="Times New Roman" w:cs="Times New Roman"/>
          <w:i/>
          <w:iCs/>
          <w:sz w:val="22"/>
          <w:szCs w:val="22"/>
        </w:rPr>
      </w:pPr>
      <w:r w:rsidRPr="009816FB">
        <w:rPr>
          <w:rFonts w:ascii="Times New Roman" w:hAnsi="Times New Roman" w:cs="Times New Roman"/>
          <w:i/>
          <w:iCs/>
          <w:sz w:val="22"/>
          <w:szCs w:val="22"/>
        </w:rPr>
        <w:t>In Preparation (In Manuscript Form)</w:t>
      </w:r>
    </w:p>
    <w:p w14:paraId="25F2B8F9" w14:textId="1F0A2779" w:rsidR="007E2938" w:rsidRDefault="007E2938" w:rsidP="00D86857">
      <w:pPr>
        <w:pStyle w:val="Bibliography"/>
        <w:tabs>
          <w:tab w:val="clear" w:pos="384"/>
        </w:tabs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[3] </w:t>
      </w:r>
      <w:r w:rsidR="002E7944" w:rsidRPr="002E7944">
        <w:rPr>
          <w:rFonts w:ascii="Times New Roman" w:hAnsi="Times New Roman" w:cs="Times New Roman"/>
          <w:sz w:val="22"/>
          <w:szCs w:val="22"/>
        </w:rPr>
        <w:t>Lu, P. L.</w:t>
      </w:r>
      <w:r w:rsidR="002E7944">
        <w:rPr>
          <w:rFonts w:ascii="Times New Roman" w:hAnsi="Times New Roman" w:cs="Times New Roman"/>
          <w:sz w:val="22"/>
          <w:szCs w:val="22"/>
        </w:rPr>
        <w:t>;</w:t>
      </w:r>
      <w:r w:rsidR="002E7944" w:rsidRPr="002E7944">
        <w:rPr>
          <w:rFonts w:ascii="Times New Roman" w:hAnsi="Times New Roman" w:cs="Times New Roman"/>
          <w:sz w:val="22"/>
          <w:szCs w:val="22"/>
        </w:rPr>
        <w:t xml:space="preserve"> Harmon, R.S.</w:t>
      </w:r>
      <w:r w:rsidR="002E7944">
        <w:rPr>
          <w:rFonts w:ascii="Times New Roman" w:hAnsi="Times New Roman" w:cs="Times New Roman"/>
          <w:sz w:val="22"/>
          <w:szCs w:val="22"/>
        </w:rPr>
        <w:t>;</w:t>
      </w:r>
      <w:r w:rsidR="002E7944" w:rsidRPr="002E7944">
        <w:rPr>
          <w:rFonts w:ascii="Times New Roman" w:hAnsi="Times New Roman" w:cs="Times New Roman"/>
          <w:sz w:val="22"/>
          <w:szCs w:val="22"/>
        </w:rPr>
        <w:t xml:space="preserve"> Leatherman, L.</w:t>
      </w:r>
      <w:r w:rsidR="002E7944">
        <w:rPr>
          <w:rFonts w:ascii="Times New Roman" w:hAnsi="Times New Roman" w:cs="Times New Roman"/>
          <w:sz w:val="22"/>
          <w:szCs w:val="22"/>
        </w:rPr>
        <w:t>;</w:t>
      </w:r>
      <w:r w:rsidR="002E7944" w:rsidRPr="002E7944">
        <w:rPr>
          <w:rFonts w:ascii="Times New Roman" w:hAnsi="Times New Roman" w:cs="Times New Roman"/>
          <w:sz w:val="22"/>
          <w:szCs w:val="22"/>
        </w:rPr>
        <w:t xml:space="preserve"> </w:t>
      </w:r>
      <w:r w:rsidR="002E7944" w:rsidRPr="002E7944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="002E7944">
        <w:rPr>
          <w:rFonts w:ascii="Times New Roman" w:hAnsi="Times New Roman" w:cs="Times New Roman"/>
          <w:sz w:val="22"/>
          <w:szCs w:val="22"/>
        </w:rPr>
        <w:t>;</w:t>
      </w:r>
      <w:r w:rsidR="002E7944" w:rsidRPr="002E7944">
        <w:rPr>
          <w:rFonts w:ascii="Times New Roman" w:hAnsi="Times New Roman" w:cs="Times New Roman"/>
          <w:sz w:val="22"/>
          <w:szCs w:val="22"/>
        </w:rPr>
        <w:t xml:space="preserve"> Curry, A.C.</w:t>
      </w:r>
      <w:r w:rsidR="002E7944">
        <w:rPr>
          <w:rFonts w:ascii="Times New Roman" w:hAnsi="Times New Roman" w:cs="Times New Roman"/>
          <w:sz w:val="22"/>
          <w:szCs w:val="22"/>
        </w:rPr>
        <w:t>;</w:t>
      </w:r>
      <w:r w:rsidR="002E7944" w:rsidRPr="002E7944">
        <w:rPr>
          <w:rFonts w:ascii="Times New Roman" w:hAnsi="Times New Roman" w:cs="Times New Roman"/>
          <w:sz w:val="22"/>
          <w:szCs w:val="22"/>
        </w:rPr>
        <w:t xml:space="preserve"> Kelly, L.</w:t>
      </w:r>
      <w:r w:rsidR="002E7944">
        <w:rPr>
          <w:rFonts w:ascii="Times New Roman" w:hAnsi="Times New Roman" w:cs="Times New Roman"/>
          <w:sz w:val="22"/>
          <w:szCs w:val="22"/>
        </w:rPr>
        <w:t>;</w:t>
      </w:r>
      <w:r w:rsidR="002E7944" w:rsidRPr="002E7944">
        <w:rPr>
          <w:rFonts w:ascii="Times New Roman" w:hAnsi="Times New Roman" w:cs="Times New Roman"/>
          <w:sz w:val="22"/>
          <w:szCs w:val="22"/>
        </w:rPr>
        <w:t xml:space="preserve"> Dwyer, G.S.</w:t>
      </w:r>
      <w:r w:rsidR="002E7944">
        <w:rPr>
          <w:rFonts w:ascii="Times New Roman" w:hAnsi="Times New Roman" w:cs="Times New Roman"/>
          <w:sz w:val="22"/>
          <w:szCs w:val="22"/>
        </w:rPr>
        <w:t>;</w:t>
      </w:r>
      <w:r w:rsidR="002E7944" w:rsidRPr="002E7944">
        <w:rPr>
          <w:rFonts w:ascii="Times New Roman" w:hAnsi="Times New Roman" w:cs="Times New Roman"/>
          <w:sz w:val="22"/>
          <w:szCs w:val="22"/>
        </w:rPr>
        <w:t xml:space="preserve"> Reynolds, V.S.</w:t>
      </w:r>
      <w:r w:rsidR="002E7944">
        <w:rPr>
          <w:rFonts w:ascii="Times New Roman" w:hAnsi="Times New Roman" w:cs="Times New Roman"/>
          <w:sz w:val="22"/>
          <w:szCs w:val="22"/>
        </w:rPr>
        <w:t>;</w:t>
      </w:r>
      <w:r w:rsidR="002E7944" w:rsidRPr="002E7944">
        <w:rPr>
          <w:rFonts w:ascii="Times New Roman" w:hAnsi="Times New Roman" w:cs="Times New Roman"/>
          <w:sz w:val="22"/>
          <w:szCs w:val="22"/>
        </w:rPr>
        <w:t xml:space="preserve"> Dossou, A.</w:t>
      </w:r>
      <w:r w:rsidR="006E0A85">
        <w:rPr>
          <w:rFonts w:ascii="Times New Roman" w:hAnsi="Times New Roman" w:cs="Times New Roman"/>
          <w:sz w:val="22"/>
          <w:szCs w:val="22"/>
        </w:rPr>
        <w:t>;</w:t>
      </w:r>
      <w:r w:rsidR="002E7944" w:rsidRPr="002E7944">
        <w:rPr>
          <w:rFonts w:ascii="Times New Roman" w:hAnsi="Times New Roman" w:cs="Times New Roman"/>
          <w:sz w:val="22"/>
          <w:szCs w:val="22"/>
        </w:rPr>
        <w:t xml:space="preserve"> Richter, D.D.</w:t>
      </w:r>
      <w:r w:rsidR="006E0A85">
        <w:rPr>
          <w:rFonts w:ascii="Times New Roman" w:hAnsi="Times New Roman" w:cs="Times New Roman"/>
          <w:sz w:val="22"/>
          <w:szCs w:val="22"/>
        </w:rPr>
        <w:t>,</w:t>
      </w:r>
      <w:r w:rsidR="002E7944" w:rsidRPr="002E7944">
        <w:rPr>
          <w:rFonts w:ascii="Times New Roman" w:hAnsi="Times New Roman" w:cs="Times New Roman"/>
          <w:sz w:val="22"/>
          <w:szCs w:val="22"/>
        </w:rPr>
        <w:t xml:space="preserve"> Behavior of Lithium during soil formation in pegmatitic systems: Characterizing soil lithium signatures over and around Li-pegmatites</w:t>
      </w:r>
    </w:p>
    <w:p w14:paraId="7D76192E" w14:textId="75C1C6C0" w:rsidR="00EA03B4" w:rsidRPr="009816FB" w:rsidRDefault="00EA03B4" w:rsidP="00D86857">
      <w:pPr>
        <w:pStyle w:val="Bibliography"/>
        <w:tabs>
          <w:tab w:val="clear" w:pos="384"/>
        </w:tabs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 xml:space="preserve">[2] Nativ, P.; 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Pr="009816FB">
        <w:rPr>
          <w:rFonts w:ascii="Times New Roman" w:hAnsi="Times New Roman" w:cs="Times New Roman"/>
          <w:sz w:val="22"/>
          <w:szCs w:val="22"/>
        </w:rPr>
        <w:t xml:space="preserve">; </w:t>
      </w:r>
      <w:r w:rsidR="0043065A" w:rsidRPr="009816FB">
        <w:rPr>
          <w:rFonts w:ascii="Times New Roman" w:hAnsi="Times New Roman" w:cs="Times New Roman"/>
          <w:sz w:val="22"/>
          <w:szCs w:val="22"/>
        </w:rPr>
        <w:t>Vengosh</w:t>
      </w:r>
      <w:r w:rsidRPr="009816FB">
        <w:rPr>
          <w:rFonts w:ascii="Times New Roman" w:hAnsi="Times New Roman" w:cs="Times New Roman"/>
          <w:sz w:val="22"/>
          <w:szCs w:val="22"/>
        </w:rPr>
        <w:t>, A.</w:t>
      </w:r>
      <w:r w:rsidR="0043065A" w:rsidRPr="009816FB">
        <w:rPr>
          <w:rFonts w:ascii="Times New Roman" w:hAnsi="Times New Roman" w:cs="Times New Roman"/>
          <w:sz w:val="22"/>
          <w:szCs w:val="22"/>
        </w:rPr>
        <w:t>,</w:t>
      </w:r>
      <w:r w:rsidRPr="009816FB">
        <w:rPr>
          <w:rFonts w:ascii="Times New Roman" w:hAnsi="Times New Roman" w:cs="Times New Roman"/>
          <w:sz w:val="22"/>
          <w:szCs w:val="22"/>
        </w:rPr>
        <w:t xml:space="preserve"> From pond to process: a reliable method for pH measurements in hypersaline solutions</w:t>
      </w:r>
    </w:p>
    <w:p w14:paraId="429B2017" w14:textId="577069D5" w:rsidR="00825269" w:rsidRPr="009816FB" w:rsidRDefault="00825269" w:rsidP="00D86857">
      <w:pPr>
        <w:pStyle w:val="Bibliography"/>
        <w:tabs>
          <w:tab w:val="clear" w:pos="384"/>
        </w:tabs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 xml:space="preserve">[1] Wudke, H.; 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Pr="009816FB">
        <w:rPr>
          <w:rFonts w:ascii="Times New Roman" w:hAnsi="Times New Roman" w:cs="Times New Roman"/>
          <w:sz w:val="22"/>
          <w:szCs w:val="22"/>
        </w:rPr>
        <w:t>; Vengosh, A.</w:t>
      </w:r>
      <w:r w:rsidR="0043065A" w:rsidRPr="009816FB">
        <w:rPr>
          <w:rFonts w:ascii="Times New Roman" w:hAnsi="Times New Roman" w:cs="Times New Roman"/>
          <w:sz w:val="22"/>
          <w:szCs w:val="22"/>
        </w:rPr>
        <w:t>,</w:t>
      </w:r>
      <w:r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C12BB0">
        <w:rPr>
          <w:rFonts w:ascii="Times New Roman" w:hAnsi="Times New Roman" w:cs="Times New Roman"/>
          <w:sz w:val="22"/>
          <w:szCs w:val="22"/>
        </w:rPr>
        <w:t>B</w:t>
      </w:r>
      <w:r w:rsidRPr="009816FB">
        <w:rPr>
          <w:rFonts w:ascii="Times New Roman" w:hAnsi="Times New Roman" w:cs="Times New Roman"/>
          <w:sz w:val="22"/>
          <w:szCs w:val="22"/>
        </w:rPr>
        <w:t xml:space="preserve">aseline </w:t>
      </w:r>
      <w:r w:rsidR="00C12BB0">
        <w:rPr>
          <w:rFonts w:ascii="Times New Roman" w:hAnsi="Times New Roman" w:cs="Times New Roman"/>
          <w:sz w:val="22"/>
          <w:szCs w:val="22"/>
        </w:rPr>
        <w:t>W</w:t>
      </w:r>
      <w:r w:rsidRPr="009816FB">
        <w:rPr>
          <w:rFonts w:ascii="Times New Roman" w:hAnsi="Times New Roman" w:cs="Times New Roman"/>
          <w:sz w:val="22"/>
          <w:szCs w:val="22"/>
        </w:rPr>
        <w:t xml:space="preserve">ater </w:t>
      </w:r>
      <w:r w:rsidR="00C12BB0">
        <w:rPr>
          <w:rFonts w:ascii="Times New Roman" w:hAnsi="Times New Roman" w:cs="Times New Roman"/>
          <w:sz w:val="22"/>
          <w:szCs w:val="22"/>
        </w:rPr>
        <w:t>Q</w:t>
      </w:r>
      <w:r w:rsidRPr="009816FB">
        <w:rPr>
          <w:rFonts w:ascii="Times New Roman" w:hAnsi="Times New Roman" w:cs="Times New Roman"/>
          <w:sz w:val="22"/>
          <w:szCs w:val="22"/>
        </w:rPr>
        <w:t xml:space="preserve">uality of </w:t>
      </w:r>
      <w:r w:rsidR="001F1455">
        <w:rPr>
          <w:rFonts w:ascii="Times New Roman" w:hAnsi="Times New Roman" w:cs="Times New Roman"/>
          <w:sz w:val="22"/>
          <w:szCs w:val="22"/>
        </w:rPr>
        <w:t>Shallow Groundwater used by Indigenous Communities near the Salar de Uyuni, Bolivia</w:t>
      </w:r>
    </w:p>
    <w:p w14:paraId="22D69B7B" w14:textId="30A15D88" w:rsidR="00CF6E82" w:rsidRPr="009816FB" w:rsidRDefault="00155166" w:rsidP="00D86857">
      <w:pPr>
        <w:pStyle w:val="Bibliography"/>
        <w:tabs>
          <w:tab w:val="clear" w:pos="384"/>
          <w:tab w:val="left" w:pos="0"/>
        </w:tabs>
        <w:ind w:left="0" w:firstLine="0"/>
        <w:rPr>
          <w:rFonts w:ascii="Times New Roman" w:hAnsi="Times New Roman" w:cs="Times New Roman"/>
          <w:i/>
          <w:iCs/>
          <w:sz w:val="22"/>
          <w:szCs w:val="22"/>
        </w:rPr>
      </w:pPr>
      <w:r w:rsidRPr="009816FB">
        <w:rPr>
          <w:rFonts w:ascii="Times New Roman" w:hAnsi="Times New Roman" w:cs="Times New Roman"/>
          <w:i/>
          <w:iCs/>
          <w:sz w:val="22"/>
          <w:szCs w:val="22"/>
        </w:rPr>
        <w:t>Submitted or In</w:t>
      </w:r>
      <w:r w:rsidR="00992246" w:rsidRPr="009816FB">
        <w:rPr>
          <w:rFonts w:ascii="Times New Roman" w:hAnsi="Times New Roman" w:cs="Times New Roman"/>
          <w:i/>
          <w:iCs/>
          <w:sz w:val="22"/>
          <w:szCs w:val="22"/>
        </w:rPr>
        <w:t>-</w:t>
      </w:r>
      <w:r w:rsidRPr="009816FB">
        <w:rPr>
          <w:rFonts w:ascii="Times New Roman" w:hAnsi="Times New Roman" w:cs="Times New Roman"/>
          <w:i/>
          <w:iCs/>
          <w:sz w:val="22"/>
          <w:szCs w:val="22"/>
        </w:rPr>
        <w:t>Review</w:t>
      </w:r>
    </w:p>
    <w:p w14:paraId="1DE9AC9C" w14:textId="31597484" w:rsidR="00E2309F" w:rsidRDefault="00E2309F" w:rsidP="00E2309F">
      <w:pPr>
        <w:pStyle w:val="Bibliography"/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</w:t>
      </w:r>
      <w:proofErr w:type="gramStart"/>
      <w:r>
        <w:rPr>
          <w:rFonts w:ascii="Times New Roman" w:hAnsi="Times New Roman" w:cs="Times New Roman"/>
          <w:sz w:val="22"/>
          <w:szCs w:val="22"/>
        </w:rPr>
        <w:t xml:space="preserve">4] </w:t>
      </w:r>
      <w:r w:rsidRPr="009816FB">
        <w:rPr>
          <w:rFonts w:ascii="Times New Roman" w:hAnsi="Times New Roman" w:cs="Times New Roman"/>
          <w:sz w:val="22"/>
          <w:szCs w:val="22"/>
          <w:vertAlign w:val="superscript"/>
        </w:rPr>
        <w:t>†</w:t>
      </w:r>
      <w:proofErr w:type="gramEnd"/>
      <w:r>
        <w:rPr>
          <w:rFonts w:ascii="Times New Roman" w:hAnsi="Times New Roman" w:cs="Times New Roman"/>
          <w:sz w:val="22"/>
          <w:szCs w:val="22"/>
        </w:rPr>
        <w:t>Schaffer</w:t>
      </w:r>
      <w:r w:rsidRPr="009816FB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A.</w:t>
      </w:r>
      <w:r w:rsidRPr="009816FB">
        <w:rPr>
          <w:rFonts w:ascii="Times New Roman" w:hAnsi="Times New Roman" w:cs="Times New Roman"/>
          <w:sz w:val="22"/>
          <w:szCs w:val="22"/>
        </w:rPr>
        <w:t xml:space="preserve">; 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Pr="009816FB">
        <w:rPr>
          <w:rFonts w:ascii="Times New Roman" w:hAnsi="Times New Roman" w:cs="Times New Roman"/>
          <w:sz w:val="22"/>
          <w:szCs w:val="22"/>
        </w:rPr>
        <w:t>;</w:t>
      </w:r>
      <w:r>
        <w:rPr>
          <w:rFonts w:ascii="Times New Roman" w:hAnsi="Times New Roman" w:cs="Times New Roman"/>
          <w:sz w:val="22"/>
          <w:szCs w:val="22"/>
        </w:rPr>
        <w:t xml:space="preserve"> Dwyer, G.S.; Hyland, E.G.;</w:t>
      </w:r>
      <w:r w:rsidR="003162D3">
        <w:rPr>
          <w:rFonts w:ascii="Times New Roman" w:hAnsi="Times New Roman" w:cs="Times New Roman"/>
          <w:sz w:val="22"/>
          <w:szCs w:val="22"/>
        </w:rPr>
        <w:t xml:space="preserve"> Wong, J.M.; Osterberg, J.S.; </w:t>
      </w:r>
      <w:r w:rsidR="00EC4F52">
        <w:rPr>
          <w:rFonts w:ascii="Times New Roman" w:hAnsi="Times New Roman" w:cs="Times New Roman"/>
          <w:sz w:val="22"/>
          <w:szCs w:val="22"/>
        </w:rPr>
        <w:t>Schultz, T.F.;</w:t>
      </w:r>
      <w:r>
        <w:rPr>
          <w:rFonts w:ascii="Times New Roman" w:hAnsi="Times New Roman" w:cs="Times New Roman"/>
          <w:sz w:val="22"/>
          <w:szCs w:val="22"/>
        </w:rPr>
        <w:t xml:space="preserve"> Kipp, M.A.,</w:t>
      </w:r>
      <w:r w:rsidR="00583F47">
        <w:rPr>
          <w:rFonts w:ascii="Times New Roman" w:hAnsi="Times New Roman" w:cs="Times New Roman"/>
          <w:sz w:val="22"/>
          <w:szCs w:val="22"/>
        </w:rPr>
        <w:t xml:space="preserve"> </w:t>
      </w:r>
      <w:r w:rsidR="00583F47">
        <w:rPr>
          <w:rFonts w:ascii="Times New Roman" w:hAnsi="Times New Roman" w:cs="Times New Roman"/>
          <w:i/>
          <w:iCs/>
          <w:sz w:val="22"/>
          <w:szCs w:val="22"/>
        </w:rPr>
        <w:t xml:space="preserve">Submitted to </w:t>
      </w:r>
      <w:proofErr w:type="spellStart"/>
      <w:r w:rsidR="00583F47">
        <w:rPr>
          <w:rFonts w:ascii="Times New Roman" w:hAnsi="Times New Roman" w:cs="Times New Roman"/>
          <w:i/>
          <w:iCs/>
          <w:sz w:val="22"/>
          <w:szCs w:val="22"/>
        </w:rPr>
        <w:t>Geochimica</w:t>
      </w:r>
      <w:proofErr w:type="spellEnd"/>
      <w:r w:rsidR="00583F47">
        <w:rPr>
          <w:rFonts w:ascii="Times New Roman" w:hAnsi="Times New Roman" w:cs="Times New Roman"/>
          <w:i/>
          <w:iCs/>
          <w:sz w:val="22"/>
          <w:szCs w:val="22"/>
        </w:rPr>
        <w:t xml:space="preserve"> et </w:t>
      </w:r>
      <w:proofErr w:type="spellStart"/>
      <w:r w:rsidR="00583F47">
        <w:rPr>
          <w:rFonts w:ascii="Times New Roman" w:hAnsi="Times New Roman" w:cs="Times New Roman"/>
          <w:i/>
          <w:iCs/>
          <w:sz w:val="22"/>
          <w:szCs w:val="22"/>
        </w:rPr>
        <w:t>Cosmochimica</w:t>
      </w:r>
      <w:proofErr w:type="spellEnd"/>
      <w:r w:rsidR="00583F47">
        <w:rPr>
          <w:rFonts w:ascii="Times New Roman" w:hAnsi="Times New Roman" w:cs="Times New Roman"/>
          <w:i/>
          <w:iCs/>
          <w:sz w:val="22"/>
          <w:szCs w:val="22"/>
        </w:rPr>
        <w:t xml:space="preserve"> Acta.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C12E1">
        <w:rPr>
          <w:rFonts w:ascii="Times New Roman" w:hAnsi="Times New Roman" w:cs="Times New Roman"/>
          <w:sz w:val="22"/>
          <w:szCs w:val="22"/>
        </w:rPr>
        <w:t>Environmental and vital effects on lithium isotopes and trace element ratios in biogenic carbonates: Insights from an estuarine salinity gradient</w:t>
      </w:r>
    </w:p>
    <w:p w14:paraId="32803B79" w14:textId="04E00211" w:rsidR="009B00CA" w:rsidRDefault="00E2309F" w:rsidP="00E2309F">
      <w:pPr>
        <w:pStyle w:val="Bibliography"/>
        <w:spacing w:after="60"/>
        <w:ind w:left="720" w:hanging="360"/>
        <w:rPr>
          <w:rFonts w:ascii="Times New Roman" w:hAnsi="Times New Roman" w:cs="Times New Roman"/>
          <w:sz w:val="22"/>
          <w:szCs w:val="22"/>
          <w:lang w:bidi="en-US"/>
        </w:rPr>
      </w:pPr>
      <w:r w:rsidRPr="009816FB">
        <w:rPr>
          <w:rFonts w:ascii="Times New Roman" w:hAnsi="Times New Roman" w:cs="Times New Roman"/>
          <w:sz w:val="22"/>
          <w:szCs w:val="22"/>
        </w:rPr>
        <w:t>[</w:t>
      </w:r>
      <w:proofErr w:type="gramStart"/>
      <w:r w:rsidRPr="009816FB">
        <w:rPr>
          <w:rFonts w:ascii="Times New Roman" w:hAnsi="Times New Roman" w:cs="Times New Roman"/>
          <w:sz w:val="22"/>
          <w:szCs w:val="22"/>
        </w:rPr>
        <w:t xml:space="preserve">3] </w:t>
      </w:r>
      <w:r w:rsidRPr="009816FB">
        <w:rPr>
          <w:rFonts w:ascii="Times New Roman" w:hAnsi="Times New Roman" w:cs="Times New Roman"/>
          <w:sz w:val="22"/>
          <w:szCs w:val="22"/>
          <w:vertAlign w:val="superscript"/>
        </w:rPr>
        <w:t>†</w:t>
      </w:r>
      <w:proofErr w:type="gramEnd"/>
      <w:r w:rsidRPr="009816FB">
        <w:rPr>
          <w:rFonts w:ascii="Times New Roman" w:hAnsi="Times New Roman" w:cs="Times New Roman"/>
          <w:sz w:val="22"/>
          <w:szCs w:val="22"/>
        </w:rPr>
        <w:t xml:space="preserve">Hall, G.A.; 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Pr="009816FB">
        <w:rPr>
          <w:rFonts w:ascii="Times New Roman" w:hAnsi="Times New Roman" w:cs="Times New Roman"/>
          <w:sz w:val="22"/>
          <w:szCs w:val="22"/>
        </w:rPr>
        <w:t>;</w:t>
      </w:r>
      <w:r w:rsidR="009C3A00">
        <w:rPr>
          <w:rFonts w:ascii="Times New Roman" w:hAnsi="Times New Roman" w:cs="Times New Roman"/>
          <w:sz w:val="22"/>
          <w:szCs w:val="22"/>
        </w:rPr>
        <w:t xml:space="preserve"> Frierdich, A.J.;</w:t>
      </w:r>
      <w:r w:rsidRPr="009816FB">
        <w:rPr>
          <w:rFonts w:ascii="Times New Roman" w:hAnsi="Times New Roman" w:cs="Times New Roman"/>
          <w:sz w:val="22"/>
          <w:szCs w:val="22"/>
        </w:rPr>
        <w:t xml:space="preserve"> Vengosh, A.,</w:t>
      </w:r>
      <w:r w:rsidR="00583F47">
        <w:rPr>
          <w:rFonts w:ascii="Times New Roman" w:hAnsi="Times New Roman" w:cs="Times New Roman"/>
          <w:sz w:val="22"/>
          <w:szCs w:val="22"/>
        </w:rPr>
        <w:t xml:space="preserve"> </w:t>
      </w:r>
      <w:r w:rsidR="00583F47">
        <w:rPr>
          <w:rFonts w:ascii="Times New Roman" w:hAnsi="Times New Roman" w:cs="Times New Roman"/>
          <w:i/>
          <w:iCs/>
          <w:sz w:val="22"/>
          <w:szCs w:val="22"/>
        </w:rPr>
        <w:t>Submitted to Applied Geochemistry.</w:t>
      </w:r>
      <w:r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Pr="009816FB">
        <w:rPr>
          <w:rFonts w:ascii="Times New Roman" w:hAnsi="Times New Roman" w:cs="Times New Roman"/>
          <w:sz w:val="22"/>
          <w:szCs w:val="22"/>
          <w:lang w:bidi="en-US"/>
        </w:rPr>
        <w:t xml:space="preserve">The Potential Water Quality Impacts of Mining Critical </w:t>
      </w:r>
      <w:r w:rsidR="00777925">
        <w:rPr>
          <w:rFonts w:ascii="Times New Roman" w:hAnsi="Times New Roman" w:cs="Times New Roman"/>
          <w:sz w:val="22"/>
          <w:szCs w:val="22"/>
          <w:lang w:bidi="en-US"/>
        </w:rPr>
        <w:t>Minerals</w:t>
      </w:r>
      <w:r w:rsidRPr="009816FB">
        <w:rPr>
          <w:rFonts w:ascii="Times New Roman" w:hAnsi="Times New Roman" w:cs="Times New Roman"/>
          <w:sz w:val="22"/>
          <w:szCs w:val="22"/>
          <w:lang w:bidi="en-US"/>
        </w:rPr>
        <w:t xml:space="preserve">: Comparative Analysis of Simulated Leachates of </w:t>
      </w:r>
      <w:proofErr w:type="spellStart"/>
      <w:r w:rsidRPr="009816FB">
        <w:rPr>
          <w:rFonts w:ascii="Times New Roman" w:hAnsi="Times New Roman" w:cs="Times New Roman"/>
          <w:sz w:val="22"/>
          <w:szCs w:val="22"/>
          <w:lang w:bidi="en-US"/>
        </w:rPr>
        <w:t>Sulphide</w:t>
      </w:r>
      <w:proofErr w:type="spellEnd"/>
      <w:r w:rsidRPr="009816FB">
        <w:rPr>
          <w:rFonts w:ascii="Times New Roman" w:hAnsi="Times New Roman" w:cs="Times New Roman"/>
          <w:sz w:val="22"/>
          <w:szCs w:val="22"/>
          <w:lang w:bidi="en-US"/>
        </w:rPr>
        <w:t xml:space="preserve"> and Laterite Ores</w:t>
      </w:r>
    </w:p>
    <w:p w14:paraId="3747B335" w14:textId="45CBB233" w:rsidR="00623FDB" w:rsidRPr="009816FB" w:rsidRDefault="00623FDB" w:rsidP="00D86857">
      <w:pPr>
        <w:pStyle w:val="Bibliography"/>
        <w:tabs>
          <w:tab w:val="clear" w:pos="384"/>
        </w:tabs>
        <w:spacing w:after="60"/>
        <w:ind w:left="720" w:hanging="360"/>
        <w:rPr>
          <w:rFonts w:ascii="Times New Roman" w:hAnsi="Times New Roman" w:cs="Times New Roman"/>
          <w:b/>
          <w:bCs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[</w:t>
      </w:r>
      <w:r w:rsidR="00FC535C">
        <w:rPr>
          <w:rFonts w:ascii="Times New Roman" w:hAnsi="Times New Roman" w:cs="Times New Roman"/>
          <w:sz w:val="22"/>
          <w:szCs w:val="22"/>
        </w:rPr>
        <w:t>2</w:t>
      </w:r>
      <w:r w:rsidRPr="009816FB">
        <w:rPr>
          <w:rFonts w:ascii="Times New Roman" w:hAnsi="Times New Roman" w:cs="Times New Roman"/>
          <w:sz w:val="22"/>
          <w:szCs w:val="22"/>
        </w:rPr>
        <w:t xml:space="preserve">] </w:t>
      </w:r>
      <w:r w:rsidR="00900FDD"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="00900FDD" w:rsidRPr="009816FB">
        <w:rPr>
          <w:rFonts w:ascii="Times New Roman" w:hAnsi="Times New Roman" w:cs="Times New Roman"/>
          <w:sz w:val="22"/>
          <w:szCs w:val="22"/>
        </w:rPr>
        <w:t xml:space="preserve">; Barre, J.; Louvat, P.; Bérail, S.; Millot, R.; Vengosh, A., </w:t>
      </w:r>
      <w:r w:rsidR="00CB774C" w:rsidRPr="009816FB">
        <w:rPr>
          <w:rFonts w:ascii="Times New Roman" w:hAnsi="Times New Roman" w:cs="Times New Roman"/>
          <w:i/>
          <w:iCs/>
          <w:sz w:val="22"/>
          <w:szCs w:val="22"/>
        </w:rPr>
        <w:t>In-Revi</w:t>
      </w:r>
      <w:r w:rsidR="009B00CA">
        <w:rPr>
          <w:rFonts w:ascii="Times New Roman" w:hAnsi="Times New Roman" w:cs="Times New Roman"/>
          <w:i/>
          <w:iCs/>
          <w:sz w:val="22"/>
          <w:szCs w:val="22"/>
        </w:rPr>
        <w:t>sion</w:t>
      </w:r>
      <w:r w:rsidR="00CB774C"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 at</w:t>
      </w:r>
      <w:r w:rsidR="00900FDD"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 Earth and Planetary Science Letters</w:t>
      </w:r>
      <w:r w:rsidR="00900FDD" w:rsidRPr="009816FB">
        <w:rPr>
          <w:rFonts w:ascii="Times New Roman" w:hAnsi="Times New Roman" w:cs="Times New Roman"/>
          <w:sz w:val="22"/>
          <w:szCs w:val="22"/>
        </w:rPr>
        <w:t xml:space="preserve">. Geochemical controls on the formation of lithium </w:t>
      </w:r>
      <w:proofErr w:type="gramStart"/>
      <w:r w:rsidR="00900FDD" w:rsidRPr="009816FB">
        <w:rPr>
          <w:rFonts w:ascii="Times New Roman" w:hAnsi="Times New Roman" w:cs="Times New Roman"/>
          <w:sz w:val="22"/>
          <w:szCs w:val="22"/>
        </w:rPr>
        <w:t>brines</w:t>
      </w:r>
      <w:proofErr w:type="gramEnd"/>
      <w:r w:rsidR="00900FDD" w:rsidRPr="009816FB">
        <w:rPr>
          <w:rFonts w:ascii="Times New Roman" w:hAnsi="Times New Roman" w:cs="Times New Roman"/>
          <w:sz w:val="22"/>
          <w:szCs w:val="22"/>
        </w:rPr>
        <w:t xml:space="preserve"> in </w:t>
      </w:r>
      <w:proofErr w:type="gramStart"/>
      <w:r w:rsidR="00900FDD" w:rsidRPr="009816FB">
        <w:rPr>
          <w:rFonts w:ascii="Times New Roman" w:hAnsi="Times New Roman" w:cs="Times New Roman"/>
          <w:sz w:val="22"/>
          <w:szCs w:val="22"/>
        </w:rPr>
        <w:t>closed-basins</w:t>
      </w:r>
      <w:proofErr w:type="gramEnd"/>
      <w:r w:rsidR="00900FDD" w:rsidRPr="009816FB">
        <w:rPr>
          <w:rFonts w:ascii="Times New Roman" w:hAnsi="Times New Roman" w:cs="Times New Roman"/>
          <w:sz w:val="22"/>
          <w:szCs w:val="22"/>
        </w:rPr>
        <w:t xml:space="preserve"> of the Lithium Triangle</w:t>
      </w:r>
    </w:p>
    <w:p w14:paraId="30088235" w14:textId="1E56CEDA" w:rsidR="00623FDB" w:rsidRPr="009816FB" w:rsidRDefault="00623FDB" w:rsidP="00D86857">
      <w:pPr>
        <w:pStyle w:val="Bibliography"/>
        <w:tabs>
          <w:tab w:val="clear" w:pos="384"/>
        </w:tabs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[</w:t>
      </w:r>
      <w:r w:rsidR="00FC535C">
        <w:rPr>
          <w:rFonts w:ascii="Times New Roman" w:hAnsi="Times New Roman" w:cs="Times New Roman"/>
          <w:sz w:val="22"/>
          <w:szCs w:val="22"/>
        </w:rPr>
        <w:t>1</w:t>
      </w:r>
      <w:r w:rsidRPr="009816FB">
        <w:rPr>
          <w:rFonts w:ascii="Times New Roman" w:hAnsi="Times New Roman" w:cs="Times New Roman"/>
          <w:sz w:val="22"/>
          <w:szCs w:val="22"/>
        </w:rPr>
        <w:t xml:space="preserve">] Nativ, P.; 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Pr="009816FB">
        <w:rPr>
          <w:rFonts w:ascii="Times New Roman" w:hAnsi="Times New Roman" w:cs="Times New Roman"/>
          <w:sz w:val="22"/>
          <w:szCs w:val="22"/>
        </w:rPr>
        <w:t xml:space="preserve">; </w:t>
      </w:r>
      <w:r w:rsidR="009816FB" w:rsidRPr="009816FB">
        <w:rPr>
          <w:rFonts w:ascii="Times New Roman" w:hAnsi="Times New Roman" w:cs="Times New Roman"/>
          <w:sz w:val="22"/>
          <w:szCs w:val="22"/>
        </w:rPr>
        <w:t>Vengosh</w:t>
      </w:r>
      <w:r w:rsidRPr="009816FB">
        <w:rPr>
          <w:rFonts w:ascii="Times New Roman" w:hAnsi="Times New Roman" w:cs="Times New Roman"/>
          <w:sz w:val="22"/>
          <w:szCs w:val="22"/>
        </w:rPr>
        <w:t xml:space="preserve">, A. </w:t>
      </w:r>
      <w:r w:rsidRPr="009816FB">
        <w:rPr>
          <w:rFonts w:ascii="Times New Roman" w:hAnsi="Times New Roman" w:cs="Times New Roman"/>
          <w:i/>
          <w:iCs/>
          <w:sz w:val="22"/>
          <w:szCs w:val="22"/>
        </w:rPr>
        <w:t>In-Revi</w:t>
      </w:r>
      <w:r w:rsidR="00E2309F">
        <w:rPr>
          <w:rFonts w:ascii="Times New Roman" w:hAnsi="Times New Roman" w:cs="Times New Roman"/>
          <w:i/>
          <w:iCs/>
          <w:sz w:val="22"/>
          <w:szCs w:val="22"/>
        </w:rPr>
        <w:t>sion</w:t>
      </w:r>
      <w:r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 at Environmental Science &amp; Technology Letters.</w:t>
      </w:r>
      <w:r w:rsidRPr="009816FB">
        <w:rPr>
          <w:rFonts w:ascii="Times New Roman" w:hAnsi="Times New Roman" w:cs="Times New Roman"/>
          <w:sz w:val="22"/>
          <w:szCs w:val="22"/>
        </w:rPr>
        <w:t xml:space="preserve"> Discrepances Between pH and Corrosive Indexes of Hypersaline Effluents</w:t>
      </w:r>
    </w:p>
    <w:p w14:paraId="74F7C02C" w14:textId="47A9AA6E" w:rsidR="00155166" w:rsidRPr="009816FB" w:rsidRDefault="00155166" w:rsidP="00D86857">
      <w:pPr>
        <w:pStyle w:val="Bibliography"/>
        <w:tabs>
          <w:tab w:val="clear" w:pos="384"/>
        </w:tabs>
        <w:spacing w:after="60"/>
        <w:ind w:left="360" w:hanging="360"/>
        <w:rPr>
          <w:rFonts w:ascii="Times New Roman" w:hAnsi="Times New Roman" w:cs="Times New Roman"/>
          <w:i/>
          <w:iCs/>
          <w:sz w:val="22"/>
          <w:szCs w:val="22"/>
        </w:rPr>
      </w:pPr>
      <w:r w:rsidRPr="009816FB">
        <w:rPr>
          <w:rFonts w:ascii="Times New Roman" w:hAnsi="Times New Roman" w:cs="Times New Roman"/>
          <w:i/>
          <w:iCs/>
          <w:sz w:val="22"/>
          <w:szCs w:val="22"/>
        </w:rPr>
        <w:t>Published</w:t>
      </w:r>
    </w:p>
    <w:p w14:paraId="7A5EFF79" w14:textId="405EFD6B" w:rsidR="00244F0D" w:rsidRPr="00590FE7" w:rsidRDefault="00244F0D" w:rsidP="00FC535C">
      <w:pPr>
        <w:pStyle w:val="Bibliography"/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[13] </w:t>
      </w:r>
      <w:r w:rsidR="00504F8E"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="00504F8E" w:rsidRPr="009816FB">
        <w:rPr>
          <w:rFonts w:ascii="Times New Roman" w:hAnsi="Times New Roman" w:cs="Times New Roman"/>
          <w:sz w:val="22"/>
          <w:szCs w:val="22"/>
        </w:rPr>
        <w:t xml:space="preserve">; Petrović, M.; Hill, R.C.; </w:t>
      </w:r>
      <w:r w:rsidR="00504F8E" w:rsidRPr="009816FB">
        <w:rPr>
          <w:rFonts w:ascii="Times New Roman" w:hAnsi="Times New Roman" w:cs="Times New Roman"/>
          <w:sz w:val="22"/>
          <w:szCs w:val="22"/>
          <w:vertAlign w:val="superscript"/>
        </w:rPr>
        <w:t>†</w:t>
      </w:r>
      <w:r w:rsidR="00504F8E" w:rsidRPr="009816FB">
        <w:rPr>
          <w:rFonts w:ascii="Times New Roman" w:hAnsi="Times New Roman" w:cs="Times New Roman"/>
          <w:sz w:val="22"/>
          <w:szCs w:val="22"/>
        </w:rPr>
        <w:t>Hall, G.A.;</w:t>
      </w:r>
      <w:r w:rsidR="00504F8E">
        <w:rPr>
          <w:rFonts w:ascii="Times New Roman" w:hAnsi="Times New Roman" w:cs="Times New Roman"/>
          <w:sz w:val="22"/>
          <w:szCs w:val="22"/>
        </w:rPr>
        <w:t xml:space="preserve"> Vengosh, A.,</w:t>
      </w:r>
      <w:r w:rsidR="001C69FF">
        <w:rPr>
          <w:rFonts w:ascii="Times New Roman" w:hAnsi="Times New Roman" w:cs="Times New Roman"/>
          <w:sz w:val="22"/>
          <w:szCs w:val="22"/>
        </w:rPr>
        <w:t xml:space="preserve"> 2025.</w:t>
      </w:r>
      <w:r w:rsidR="00504F8E"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504F8E" w:rsidRPr="009816FB">
        <w:rPr>
          <w:rFonts w:ascii="Times New Roman" w:hAnsi="Times New Roman" w:cs="Times New Roman"/>
          <w:sz w:val="22"/>
          <w:szCs w:val="22"/>
        </w:rPr>
        <w:t xml:space="preserve">The </w:t>
      </w:r>
      <w:r w:rsidR="001C69FF">
        <w:rPr>
          <w:rFonts w:ascii="Times New Roman" w:hAnsi="Times New Roman" w:cs="Times New Roman"/>
          <w:sz w:val="22"/>
          <w:szCs w:val="22"/>
        </w:rPr>
        <w:t>W</w:t>
      </w:r>
      <w:r w:rsidR="00504F8E" w:rsidRPr="009816FB">
        <w:rPr>
          <w:rFonts w:ascii="Times New Roman" w:hAnsi="Times New Roman" w:cs="Times New Roman"/>
          <w:sz w:val="22"/>
          <w:szCs w:val="22"/>
        </w:rPr>
        <w:t xml:space="preserve">ater </w:t>
      </w:r>
      <w:r w:rsidR="001C69FF">
        <w:rPr>
          <w:rFonts w:ascii="Times New Roman" w:hAnsi="Times New Roman" w:cs="Times New Roman"/>
          <w:sz w:val="22"/>
          <w:szCs w:val="22"/>
        </w:rPr>
        <w:t>Q</w:t>
      </w:r>
      <w:r w:rsidR="00504F8E" w:rsidRPr="009816FB">
        <w:rPr>
          <w:rFonts w:ascii="Times New Roman" w:hAnsi="Times New Roman" w:cs="Times New Roman"/>
          <w:sz w:val="22"/>
          <w:szCs w:val="22"/>
        </w:rPr>
        <w:t xml:space="preserve">uality </w:t>
      </w:r>
      <w:r w:rsidR="001C69FF">
        <w:rPr>
          <w:rFonts w:ascii="Times New Roman" w:hAnsi="Times New Roman" w:cs="Times New Roman"/>
          <w:sz w:val="22"/>
          <w:szCs w:val="22"/>
        </w:rPr>
        <w:t>I</w:t>
      </w:r>
      <w:r w:rsidR="00504F8E" w:rsidRPr="009816FB">
        <w:rPr>
          <w:rFonts w:ascii="Times New Roman" w:hAnsi="Times New Roman" w:cs="Times New Roman"/>
          <w:sz w:val="22"/>
          <w:szCs w:val="22"/>
        </w:rPr>
        <w:t xml:space="preserve">mpacts of </w:t>
      </w:r>
      <w:r w:rsidR="001C69FF">
        <w:rPr>
          <w:rFonts w:ascii="Times New Roman" w:hAnsi="Times New Roman" w:cs="Times New Roman"/>
          <w:sz w:val="22"/>
          <w:szCs w:val="22"/>
        </w:rPr>
        <w:t>L</w:t>
      </w:r>
      <w:r w:rsidR="00504F8E" w:rsidRPr="009816FB">
        <w:rPr>
          <w:rFonts w:ascii="Times New Roman" w:hAnsi="Times New Roman" w:cs="Times New Roman"/>
          <w:sz w:val="22"/>
          <w:szCs w:val="22"/>
        </w:rPr>
        <w:t xml:space="preserve">egacy </w:t>
      </w:r>
      <w:r w:rsidR="001C69FF">
        <w:rPr>
          <w:rFonts w:ascii="Times New Roman" w:hAnsi="Times New Roman" w:cs="Times New Roman"/>
          <w:sz w:val="22"/>
          <w:szCs w:val="22"/>
        </w:rPr>
        <w:t>H</w:t>
      </w:r>
      <w:r w:rsidR="00504F8E" w:rsidRPr="009816FB">
        <w:rPr>
          <w:rFonts w:ascii="Times New Roman" w:hAnsi="Times New Roman" w:cs="Times New Roman"/>
          <w:sz w:val="22"/>
          <w:szCs w:val="22"/>
        </w:rPr>
        <w:t>ard-</w:t>
      </w:r>
      <w:r w:rsidR="001C69FF">
        <w:rPr>
          <w:rFonts w:ascii="Times New Roman" w:hAnsi="Times New Roman" w:cs="Times New Roman"/>
          <w:sz w:val="22"/>
          <w:szCs w:val="22"/>
        </w:rPr>
        <w:t>R</w:t>
      </w:r>
      <w:r w:rsidR="00504F8E" w:rsidRPr="009816FB">
        <w:rPr>
          <w:rFonts w:ascii="Times New Roman" w:hAnsi="Times New Roman" w:cs="Times New Roman"/>
          <w:sz w:val="22"/>
          <w:szCs w:val="22"/>
        </w:rPr>
        <w:t xml:space="preserve">ock </w:t>
      </w:r>
      <w:r w:rsidR="001C69FF">
        <w:rPr>
          <w:rFonts w:ascii="Times New Roman" w:hAnsi="Times New Roman" w:cs="Times New Roman"/>
          <w:sz w:val="22"/>
          <w:szCs w:val="22"/>
        </w:rPr>
        <w:t>L</w:t>
      </w:r>
      <w:r w:rsidR="00504F8E" w:rsidRPr="009816FB">
        <w:rPr>
          <w:rFonts w:ascii="Times New Roman" w:hAnsi="Times New Roman" w:cs="Times New Roman"/>
          <w:sz w:val="22"/>
          <w:szCs w:val="22"/>
        </w:rPr>
        <w:t xml:space="preserve">ithium </w:t>
      </w:r>
      <w:r w:rsidR="001C69FF">
        <w:rPr>
          <w:rFonts w:ascii="Times New Roman" w:hAnsi="Times New Roman" w:cs="Times New Roman"/>
          <w:sz w:val="22"/>
          <w:szCs w:val="22"/>
        </w:rPr>
        <w:t>M</w:t>
      </w:r>
      <w:r w:rsidR="00504F8E" w:rsidRPr="009816FB">
        <w:rPr>
          <w:rFonts w:ascii="Times New Roman" w:hAnsi="Times New Roman" w:cs="Times New Roman"/>
          <w:sz w:val="22"/>
          <w:szCs w:val="22"/>
        </w:rPr>
        <w:t xml:space="preserve">ining and </w:t>
      </w:r>
      <w:r w:rsidR="001C69FF">
        <w:rPr>
          <w:rFonts w:ascii="Times New Roman" w:hAnsi="Times New Roman" w:cs="Times New Roman"/>
          <w:sz w:val="22"/>
          <w:szCs w:val="22"/>
        </w:rPr>
        <w:t>P</w:t>
      </w:r>
      <w:r w:rsidR="00504F8E" w:rsidRPr="009816FB">
        <w:rPr>
          <w:rFonts w:ascii="Times New Roman" w:hAnsi="Times New Roman" w:cs="Times New Roman"/>
          <w:sz w:val="22"/>
          <w:szCs w:val="22"/>
        </w:rPr>
        <w:t>rocessing</w:t>
      </w:r>
      <w:r w:rsidR="00622FC3">
        <w:rPr>
          <w:rFonts w:ascii="Times New Roman" w:hAnsi="Times New Roman" w:cs="Times New Roman"/>
          <w:sz w:val="22"/>
          <w:szCs w:val="22"/>
        </w:rPr>
        <w:t xml:space="preserve">. </w:t>
      </w:r>
      <w:r w:rsidR="00622FC3">
        <w:rPr>
          <w:rFonts w:ascii="Times New Roman" w:hAnsi="Times New Roman" w:cs="Times New Roman"/>
          <w:i/>
          <w:iCs/>
          <w:sz w:val="22"/>
          <w:szCs w:val="22"/>
        </w:rPr>
        <w:t>Environmental Science &amp; Technology</w:t>
      </w:r>
      <w:r w:rsidR="00940B6C">
        <w:rPr>
          <w:rFonts w:ascii="Times New Roman" w:hAnsi="Times New Roman" w:cs="Times New Roman"/>
          <w:sz w:val="22"/>
          <w:szCs w:val="22"/>
        </w:rPr>
        <w:t xml:space="preserve"> 59, </w:t>
      </w:r>
      <w:r w:rsidR="00755504">
        <w:rPr>
          <w:rFonts w:ascii="Times New Roman" w:hAnsi="Times New Roman" w:cs="Times New Roman"/>
          <w:sz w:val="22"/>
          <w:szCs w:val="22"/>
        </w:rPr>
        <w:t>26492–26505</w:t>
      </w:r>
      <w:r w:rsidR="00590FE7">
        <w:rPr>
          <w:rFonts w:ascii="Times New Roman" w:hAnsi="Times New Roman" w:cs="Times New Roman"/>
          <w:sz w:val="22"/>
          <w:szCs w:val="22"/>
        </w:rPr>
        <w:t xml:space="preserve">. </w:t>
      </w:r>
      <w:hyperlink r:id="rId8" w:tooltip="DOI URL" w:history="1">
        <w:r w:rsidR="00590FE7" w:rsidRPr="00590FE7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https://doi.org/10.1021/acs.est.5c13682</w:t>
        </w:r>
      </w:hyperlink>
      <w:r w:rsidR="00590FE7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11696F2" w14:textId="3591084F" w:rsidR="00925062" w:rsidRPr="006755F7" w:rsidRDefault="00925062" w:rsidP="00504F8E">
      <w:pPr>
        <w:pStyle w:val="Bibliography"/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[12</w:t>
      </w:r>
      <w:proofErr w:type="gramStart"/>
      <w:r>
        <w:rPr>
          <w:rFonts w:ascii="Times New Roman" w:hAnsi="Times New Roman" w:cs="Times New Roman"/>
          <w:sz w:val="22"/>
          <w:szCs w:val="22"/>
        </w:rPr>
        <w:t>]</w:t>
      </w:r>
      <w:r w:rsidR="001B0A48" w:rsidRPr="001B0A48">
        <w:rPr>
          <w:rFonts w:ascii="Times New Roman" w:hAnsi="Times New Roman" w:cs="Times New Roman"/>
          <w:sz w:val="22"/>
          <w:szCs w:val="22"/>
        </w:rPr>
        <w:t xml:space="preserve"> </w:t>
      </w:r>
      <w:r w:rsidR="001B0A48">
        <w:rPr>
          <w:rFonts w:ascii="Times New Roman" w:hAnsi="Times New Roman" w:cs="Times New Roman"/>
          <w:sz w:val="22"/>
          <w:szCs w:val="22"/>
        </w:rPr>
        <w:t>*</w:t>
      </w:r>
      <w:r w:rsidR="001B0A48" w:rsidRPr="009816FB">
        <w:rPr>
          <w:rFonts w:ascii="Times New Roman" w:hAnsi="Times New Roman" w:cs="Times New Roman"/>
          <w:sz w:val="22"/>
          <w:szCs w:val="22"/>
          <w:vertAlign w:val="superscript"/>
        </w:rPr>
        <w:t>†</w:t>
      </w:r>
      <w:proofErr w:type="gramEnd"/>
      <w:r w:rsidR="001B0A48" w:rsidRPr="009816FB">
        <w:rPr>
          <w:rFonts w:ascii="Times New Roman" w:hAnsi="Times New Roman" w:cs="Times New Roman"/>
          <w:sz w:val="22"/>
          <w:szCs w:val="22"/>
        </w:rPr>
        <w:t>Hall, G.A.; *</w:t>
      </w:r>
      <w:r w:rsidR="001B0A48"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="001B0A48" w:rsidRPr="009816FB">
        <w:rPr>
          <w:rFonts w:ascii="Times New Roman" w:hAnsi="Times New Roman" w:cs="Times New Roman"/>
          <w:sz w:val="22"/>
          <w:szCs w:val="22"/>
        </w:rPr>
        <w:t>; Sirbescu, M.L.C.; Lu, P.L.; Dwyer, G.S.</w:t>
      </w:r>
      <w:r w:rsidR="001B0A48">
        <w:rPr>
          <w:rFonts w:ascii="Times New Roman" w:hAnsi="Times New Roman" w:cs="Times New Roman"/>
          <w:sz w:val="22"/>
          <w:szCs w:val="22"/>
        </w:rPr>
        <w:t xml:space="preserve">; </w:t>
      </w:r>
      <w:r w:rsidR="001B0A48" w:rsidRPr="009816FB">
        <w:rPr>
          <w:rFonts w:ascii="Times New Roman" w:hAnsi="Times New Roman" w:cs="Times New Roman"/>
          <w:sz w:val="22"/>
          <w:szCs w:val="22"/>
        </w:rPr>
        <w:t>Richter, D.D.; Vengosh, A.,</w:t>
      </w:r>
      <w:r w:rsidR="008F6ACD">
        <w:rPr>
          <w:rFonts w:ascii="Times New Roman" w:hAnsi="Times New Roman" w:cs="Times New Roman"/>
          <w:sz w:val="22"/>
          <w:szCs w:val="22"/>
        </w:rPr>
        <w:t xml:space="preserve"> 2025.</w:t>
      </w:r>
      <w:r w:rsidR="001B0A48"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331A18" w:rsidRPr="00331A18">
        <w:rPr>
          <w:rFonts w:ascii="Times New Roman" w:hAnsi="Times New Roman" w:cs="Times New Roman"/>
          <w:sz w:val="22"/>
          <w:szCs w:val="22"/>
        </w:rPr>
        <w:t>Strontium isotopes and Rb/Sr tracers in surface soils for locating subsurface lithium pegmatites</w:t>
      </w:r>
      <w:r w:rsidR="008F6ACD">
        <w:rPr>
          <w:rFonts w:ascii="Times New Roman" w:hAnsi="Times New Roman" w:cs="Times New Roman"/>
          <w:sz w:val="22"/>
          <w:szCs w:val="22"/>
        </w:rPr>
        <w:t xml:space="preserve">. </w:t>
      </w:r>
      <w:r w:rsidR="008F6ACD">
        <w:rPr>
          <w:rFonts w:ascii="Times New Roman" w:hAnsi="Times New Roman" w:cs="Times New Roman"/>
          <w:i/>
          <w:iCs/>
          <w:sz w:val="22"/>
          <w:szCs w:val="22"/>
        </w:rPr>
        <w:t>Applied Geochemistry</w:t>
      </w:r>
      <w:r w:rsidR="006755F7">
        <w:rPr>
          <w:rFonts w:ascii="Times New Roman" w:hAnsi="Times New Roman" w:cs="Times New Roman"/>
          <w:sz w:val="22"/>
          <w:szCs w:val="22"/>
        </w:rPr>
        <w:t xml:space="preserve"> 195, </w:t>
      </w:r>
      <w:r w:rsidR="006755F7" w:rsidRPr="006755F7">
        <w:rPr>
          <w:rFonts w:ascii="Times New Roman" w:hAnsi="Times New Roman" w:cs="Times New Roman"/>
          <w:sz w:val="22"/>
          <w:szCs w:val="22"/>
        </w:rPr>
        <w:t>106631</w:t>
      </w:r>
      <w:r w:rsidR="006755F7">
        <w:rPr>
          <w:rFonts w:ascii="Times New Roman" w:hAnsi="Times New Roman" w:cs="Times New Roman"/>
          <w:sz w:val="22"/>
          <w:szCs w:val="22"/>
        </w:rPr>
        <w:t xml:space="preserve">. </w:t>
      </w:r>
      <w:hyperlink r:id="rId9" w:tgtFrame="_blank" w:tooltip="Persistent link using digital object identifier" w:history="1">
        <w:r w:rsidR="00244F0D" w:rsidRPr="00244F0D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https://doi.org/10.1016/j.apgeochem.2025.106631</w:t>
        </w:r>
      </w:hyperlink>
      <w:r w:rsidR="00244F0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D8B19AE" w14:textId="5B2888A8" w:rsidR="00FC535C" w:rsidRPr="00431587" w:rsidRDefault="00FC535C" w:rsidP="00FC535C">
      <w:pPr>
        <w:pStyle w:val="Bibliography"/>
        <w:spacing w:after="60"/>
        <w:ind w:left="720" w:hanging="360"/>
        <w:rPr>
          <w:rFonts w:ascii="Times New Roman" w:hAnsi="Times New Roman" w:cs="Times New Roman"/>
          <w:b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[1</w:t>
      </w:r>
      <w:r>
        <w:rPr>
          <w:rFonts w:ascii="Times New Roman" w:hAnsi="Times New Roman" w:cs="Times New Roman"/>
          <w:sz w:val="22"/>
          <w:szCs w:val="22"/>
        </w:rPr>
        <w:t>1</w:t>
      </w:r>
      <w:r w:rsidRPr="009816FB">
        <w:rPr>
          <w:rFonts w:ascii="Times New Roman" w:hAnsi="Times New Roman" w:cs="Times New Roman"/>
          <w:sz w:val="22"/>
          <w:szCs w:val="22"/>
        </w:rPr>
        <w:t xml:space="preserve">] Hill, R.C.; Wang, Z.; Hu, J.; 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Pr="009816FB">
        <w:rPr>
          <w:rFonts w:ascii="Times New Roman" w:hAnsi="Times New Roman" w:cs="Times New Roman"/>
          <w:sz w:val="22"/>
          <w:szCs w:val="22"/>
        </w:rPr>
        <w:t>; Vengosh, A.</w:t>
      </w:r>
      <w:r>
        <w:rPr>
          <w:rFonts w:ascii="Times New Roman" w:hAnsi="Times New Roman" w:cs="Times New Roman"/>
          <w:sz w:val="22"/>
          <w:szCs w:val="22"/>
        </w:rPr>
        <w:t>,</w:t>
      </w:r>
      <w:r w:rsidR="008F6ACD">
        <w:rPr>
          <w:rFonts w:ascii="Times New Roman" w:hAnsi="Times New Roman" w:cs="Times New Roman"/>
          <w:sz w:val="22"/>
          <w:szCs w:val="22"/>
        </w:rPr>
        <w:t xml:space="preserve"> 2025.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816FB">
        <w:rPr>
          <w:rFonts w:ascii="Times New Roman" w:hAnsi="Times New Roman" w:cs="Times New Roman"/>
          <w:bCs/>
          <w:sz w:val="22"/>
          <w:szCs w:val="22"/>
        </w:rPr>
        <w:t>Radionuclides and the uranium isotope fingerprint of globally produced phosphate rocks, mineral fertilizers, and phosphogypsum waste and its potential effect on the environment</w:t>
      </w:r>
      <w:r>
        <w:rPr>
          <w:rFonts w:ascii="Times New Roman" w:hAnsi="Times New Roman" w:cs="Times New Roman"/>
          <w:bCs/>
          <w:sz w:val="22"/>
          <w:szCs w:val="22"/>
        </w:rPr>
        <w:t xml:space="preserve">. </w:t>
      </w:r>
      <w:r w:rsidRPr="009816FB">
        <w:rPr>
          <w:rFonts w:ascii="Times New Roman" w:hAnsi="Times New Roman" w:cs="Times New Roman"/>
          <w:i/>
          <w:iCs/>
          <w:sz w:val="22"/>
          <w:szCs w:val="22"/>
        </w:rPr>
        <w:t>Journal of Hazardous Material</w:t>
      </w:r>
      <w:r w:rsidR="00891BD5">
        <w:rPr>
          <w:rFonts w:ascii="Times New Roman" w:hAnsi="Times New Roman" w:cs="Times New Roman"/>
          <w:i/>
          <w:iCs/>
          <w:sz w:val="22"/>
          <w:szCs w:val="22"/>
        </w:rPr>
        <w:t xml:space="preserve">s </w:t>
      </w:r>
      <w:r w:rsidR="00891BD5">
        <w:rPr>
          <w:rFonts w:ascii="Times New Roman" w:hAnsi="Times New Roman" w:cs="Times New Roman"/>
          <w:sz w:val="22"/>
          <w:szCs w:val="22"/>
        </w:rPr>
        <w:t>499, 140033</w:t>
      </w:r>
      <w:r w:rsidRPr="009816FB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="00431587">
        <w:rPr>
          <w:rFonts w:ascii="Times New Roman" w:hAnsi="Times New Roman" w:cs="Times New Roman"/>
          <w:sz w:val="22"/>
          <w:szCs w:val="22"/>
        </w:rPr>
        <w:t xml:space="preserve"> </w:t>
      </w:r>
      <w:hyperlink r:id="rId10" w:tgtFrame="_blank" w:tooltip="Persistent link using digital object identifier" w:history="1">
        <w:r w:rsidR="00431587" w:rsidRPr="00431587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https://doi.org/10.1016/j.jhazmat.2025.140033</w:t>
        </w:r>
      </w:hyperlink>
    </w:p>
    <w:p w14:paraId="159C738D" w14:textId="5920E201" w:rsidR="002D2AA4" w:rsidRPr="009816FB" w:rsidRDefault="002D2AA4" w:rsidP="00D86857">
      <w:pPr>
        <w:pStyle w:val="Bibliography"/>
        <w:tabs>
          <w:tab w:val="clear" w:pos="384"/>
        </w:tabs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[10]</w:t>
      </w:r>
      <w:r w:rsidR="00E20E3D" w:rsidRPr="009816FB">
        <w:rPr>
          <w:rFonts w:ascii="Times New Roman" w:hAnsi="Times New Roman" w:cs="Times New Roman"/>
          <w:sz w:val="22"/>
          <w:szCs w:val="22"/>
        </w:rPr>
        <w:t xml:space="preserve"> Lopez, R.F.; Huayta, J.; </w:t>
      </w:r>
      <w:r w:rsidR="00E20E3D"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="00E20E3D" w:rsidRPr="009816FB">
        <w:rPr>
          <w:rFonts w:ascii="Times New Roman" w:hAnsi="Times New Roman" w:cs="Times New Roman"/>
          <w:sz w:val="22"/>
          <w:szCs w:val="22"/>
        </w:rPr>
        <w:t xml:space="preserve">; Seay, S.A.; Lalwani, P.D.; Bacot, S.; Vengosh, </w:t>
      </w:r>
      <w:proofErr w:type="gramStart"/>
      <w:r w:rsidR="00E20E3D" w:rsidRPr="009816FB">
        <w:rPr>
          <w:rFonts w:ascii="Times New Roman" w:hAnsi="Times New Roman" w:cs="Times New Roman"/>
          <w:sz w:val="22"/>
          <w:szCs w:val="22"/>
        </w:rPr>
        <w:t>A.;,</w:t>
      </w:r>
      <w:proofErr w:type="gramEnd"/>
      <w:r w:rsidR="00E20E3D" w:rsidRPr="009816FB">
        <w:rPr>
          <w:rFonts w:ascii="Times New Roman" w:hAnsi="Times New Roman" w:cs="Times New Roman"/>
          <w:sz w:val="22"/>
          <w:szCs w:val="22"/>
        </w:rPr>
        <w:t xml:space="preserve"> Meyer, J.</w:t>
      </w:r>
      <w:r w:rsidR="00EC3C55" w:rsidRPr="009816FB">
        <w:rPr>
          <w:rFonts w:ascii="Times New Roman" w:hAnsi="Times New Roman" w:cs="Times New Roman"/>
          <w:sz w:val="22"/>
          <w:szCs w:val="22"/>
        </w:rPr>
        <w:t>, 2025.</w:t>
      </w:r>
      <w:r w:rsidR="00E20E3D"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E20E3D" w:rsidRPr="009816FB">
        <w:rPr>
          <w:rFonts w:ascii="Times New Roman" w:hAnsi="Times New Roman" w:cs="Times New Roman"/>
          <w:sz w:val="22"/>
          <w:szCs w:val="22"/>
        </w:rPr>
        <w:t xml:space="preserve">Lithium Nickel Manganese Cobalt Oxide Particles Cause Developmental Neurotoxicity in </w:t>
      </w:r>
      <w:r w:rsidR="00E20E3D" w:rsidRPr="009816FB">
        <w:rPr>
          <w:rFonts w:ascii="Times New Roman" w:hAnsi="Times New Roman" w:cs="Times New Roman"/>
          <w:i/>
          <w:iCs/>
          <w:sz w:val="22"/>
          <w:szCs w:val="22"/>
        </w:rPr>
        <w:t>Caenorhabditis elegans</w:t>
      </w:r>
      <w:r w:rsidR="00EC3C55" w:rsidRPr="009816FB">
        <w:rPr>
          <w:rFonts w:ascii="Times New Roman" w:hAnsi="Times New Roman" w:cs="Times New Roman"/>
          <w:sz w:val="22"/>
          <w:szCs w:val="22"/>
        </w:rPr>
        <w:t xml:space="preserve">. </w:t>
      </w:r>
      <w:r w:rsidR="00EC3C55" w:rsidRPr="009816FB">
        <w:rPr>
          <w:rFonts w:ascii="Times New Roman" w:hAnsi="Times New Roman" w:cs="Times New Roman"/>
          <w:i/>
          <w:iCs/>
          <w:sz w:val="22"/>
          <w:szCs w:val="22"/>
        </w:rPr>
        <w:t>Environmental Science: Advances</w:t>
      </w:r>
      <w:r w:rsidR="00C6350E" w:rsidRPr="009816FB">
        <w:rPr>
          <w:rFonts w:ascii="Times New Roman" w:hAnsi="Times New Roman" w:cs="Times New Roman"/>
          <w:sz w:val="22"/>
          <w:szCs w:val="22"/>
        </w:rPr>
        <w:t xml:space="preserve">. </w:t>
      </w:r>
      <w:hyperlink r:id="rId11" w:history="1">
        <w:r w:rsidR="00105372" w:rsidRPr="009816FB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https://doi.org/10.1039/D5VA00103J</w:t>
        </w:r>
      </w:hyperlink>
      <w:r w:rsidR="00105372" w:rsidRPr="009816F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A14CC03" w14:textId="794CE28F" w:rsidR="00CF6E82" w:rsidRPr="009816FB" w:rsidRDefault="00155166" w:rsidP="00D86857">
      <w:pPr>
        <w:pStyle w:val="Bibliography"/>
        <w:tabs>
          <w:tab w:val="clear" w:pos="384"/>
        </w:tabs>
        <w:spacing w:after="60"/>
        <w:ind w:left="720" w:hanging="360"/>
        <w:rPr>
          <w:rFonts w:ascii="Times New Roman" w:hAnsi="Times New Roman" w:cs="Times New Roman"/>
          <w:i/>
          <w:iCs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lastRenderedPageBreak/>
        <w:t xml:space="preserve">[9] </w:t>
      </w:r>
      <w:r w:rsidR="00CF6E82"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CF6E82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734510" w:rsidRPr="009816FB">
        <w:rPr>
          <w:rFonts w:ascii="Times New Roman" w:hAnsi="Times New Roman" w:cs="Times New Roman"/>
          <w:sz w:val="22"/>
          <w:szCs w:val="22"/>
        </w:rPr>
        <w:t>Nativ, P.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734510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CF6E82" w:rsidRPr="009816FB">
        <w:rPr>
          <w:rFonts w:ascii="Times New Roman" w:hAnsi="Times New Roman" w:cs="Times New Roman"/>
          <w:sz w:val="22"/>
          <w:szCs w:val="22"/>
        </w:rPr>
        <w:t>Vengosh, A.</w:t>
      </w:r>
      <w:r w:rsidR="00623FDB" w:rsidRPr="009816FB">
        <w:rPr>
          <w:rFonts w:ascii="Times New Roman" w:hAnsi="Times New Roman" w:cs="Times New Roman"/>
          <w:sz w:val="22"/>
          <w:szCs w:val="22"/>
        </w:rPr>
        <w:t>,</w:t>
      </w:r>
      <w:r w:rsidR="00CF6E82" w:rsidRPr="009816FB">
        <w:rPr>
          <w:rFonts w:ascii="Times New Roman" w:hAnsi="Times New Roman" w:cs="Times New Roman"/>
          <w:sz w:val="22"/>
          <w:szCs w:val="22"/>
        </w:rPr>
        <w:t xml:space="preserve"> 202</w:t>
      </w:r>
      <w:r w:rsidR="00734510" w:rsidRPr="009816FB">
        <w:rPr>
          <w:rFonts w:ascii="Times New Roman" w:hAnsi="Times New Roman" w:cs="Times New Roman"/>
          <w:sz w:val="22"/>
          <w:szCs w:val="22"/>
        </w:rPr>
        <w:t>5</w:t>
      </w:r>
      <w:r w:rsidR="00CF6E82" w:rsidRPr="009816FB">
        <w:rPr>
          <w:rFonts w:ascii="Times New Roman" w:hAnsi="Times New Roman" w:cs="Times New Roman"/>
          <w:sz w:val="22"/>
          <w:szCs w:val="22"/>
        </w:rPr>
        <w:t xml:space="preserve">. </w:t>
      </w:r>
      <w:r w:rsidR="008B0B18" w:rsidRPr="009816FB">
        <w:rPr>
          <w:rFonts w:ascii="Times New Roman" w:hAnsi="Times New Roman" w:cs="Times New Roman"/>
          <w:sz w:val="22"/>
          <w:szCs w:val="22"/>
        </w:rPr>
        <w:t xml:space="preserve">The </w:t>
      </w:r>
      <w:r w:rsidR="00580509" w:rsidRPr="009816FB">
        <w:rPr>
          <w:rFonts w:ascii="Times New Roman" w:hAnsi="Times New Roman" w:cs="Times New Roman"/>
          <w:sz w:val="22"/>
          <w:szCs w:val="22"/>
        </w:rPr>
        <w:t>r</w:t>
      </w:r>
      <w:r w:rsidR="008B0B18" w:rsidRPr="009816FB">
        <w:rPr>
          <w:rFonts w:ascii="Times New Roman" w:hAnsi="Times New Roman" w:cs="Times New Roman"/>
          <w:sz w:val="22"/>
          <w:szCs w:val="22"/>
        </w:rPr>
        <w:t xml:space="preserve">ole of </w:t>
      </w:r>
      <w:r w:rsidR="00580509" w:rsidRPr="009816FB">
        <w:rPr>
          <w:rFonts w:ascii="Times New Roman" w:hAnsi="Times New Roman" w:cs="Times New Roman"/>
          <w:sz w:val="22"/>
          <w:szCs w:val="22"/>
        </w:rPr>
        <w:t>b</w:t>
      </w:r>
      <w:r w:rsidR="008B0B18" w:rsidRPr="009816FB">
        <w:rPr>
          <w:rFonts w:ascii="Times New Roman" w:hAnsi="Times New Roman" w:cs="Times New Roman"/>
          <w:sz w:val="22"/>
          <w:szCs w:val="22"/>
        </w:rPr>
        <w:t xml:space="preserve">oron in </w:t>
      </w:r>
      <w:r w:rsidR="00580509" w:rsidRPr="009816FB">
        <w:rPr>
          <w:rFonts w:ascii="Times New Roman" w:hAnsi="Times New Roman" w:cs="Times New Roman"/>
          <w:sz w:val="22"/>
          <w:szCs w:val="22"/>
        </w:rPr>
        <w:t>c</w:t>
      </w:r>
      <w:r w:rsidR="008B0B18" w:rsidRPr="009816FB">
        <w:rPr>
          <w:rFonts w:ascii="Times New Roman" w:hAnsi="Times New Roman" w:cs="Times New Roman"/>
          <w:sz w:val="22"/>
          <w:szCs w:val="22"/>
        </w:rPr>
        <w:t xml:space="preserve">ontrolling the pH of </w:t>
      </w:r>
      <w:r w:rsidR="00580509" w:rsidRPr="009816FB">
        <w:rPr>
          <w:rFonts w:ascii="Times New Roman" w:hAnsi="Times New Roman" w:cs="Times New Roman"/>
          <w:sz w:val="22"/>
          <w:szCs w:val="22"/>
        </w:rPr>
        <w:t>l</w:t>
      </w:r>
      <w:r w:rsidR="008B0B18" w:rsidRPr="009816FB">
        <w:rPr>
          <w:rFonts w:ascii="Times New Roman" w:hAnsi="Times New Roman" w:cs="Times New Roman"/>
          <w:sz w:val="22"/>
          <w:szCs w:val="22"/>
        </w:rPr>
        <w:t xml:space="preserve">ithium </w:t>
      </w:r>
      <w:r w:rsidR="00580509" w:rsidRPr="009816FB">
        <w:rPr>
          <w:rFonts w:ascii="Times New Roman" w:hAnsi="Times New Roman" w:cs="Times New Roman"/>
          <w:sz w:val="22"/>
          <w:szCs w:val="22"/>
        </w:rPr>
        <w:t>b</w:t>
      </w:r>
      <w:r w:rsidR="008B0B18" w:rsidRPr="009816FB">
        <w:rPr>
          <w:rFonts w:ascii="Times New Roman" w:hAnsi="Times New Roman" w:cs="Times New Roman"/>
          <w:sz w:val="22"/>
          <w:szCs w:val="22"/>
        </w:rPr>
        <w:t>rines</w:t>
      </w:r>
      <w:r w:rsidR="00CF6E82" w:rsidRPr="009816FB">
        <w:rPr>
          <w:rFonts w:ascii="Times New Roman" w:hAnsi="Times New Roman" w:cs="Times New Roman"/>
          <w:sz w:val="22"/>
          <w:szCs w:val="22"/>
        </w:rPr>
        <w:t>.</w:t>
      </w:r>
      <w:r w:rsidR="00580509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580509" w:rsidRPr="009816FB">
        <w:rPr>
          <w:rFonts w:ascii="Times New Roman" w:hAnsi="Times New Roman" w:cs="Times New Roman"/>
          <w:i/>
          <w:iCs/>
          <w:sz w:val="22"/>
          <w:szCs w:val="22"/>
        </w:rPr>
        <w:t>Science Advances</w:t>
      </w:r>
      <w:r w:rsidR="00580509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990E17" w:rsidRPr="009816FB">
        <w:rPr>
          <w:rFonts w:ascii="Times New Roman" w:hAnsi="Times New Roman" w:cs="Times New Roman"/>
          <w:sz w:val="22"/>
          <w:szCs w:val="22"/>
          <w:lang w:val="fr-FR"/>
        </w:rPr>
        <w:t>11, eadw3268</w:t>
      </w:r>
      <w:r w:rsidRPr="009816FB">
        <w:rPr>
          <w:rFonts w:ascii="Times New Roman" w:hAnsi="Times New Roman" w:cs="Times New Roman"/>
          <w:i/>
          <w:iCs/>
          <w:sz w:val="22"/>
          <w:szCs w:val="22"/>
          <w:lang w:val="fr-FR"/>
        </w:rPr>
        <w:t>.</w:t>
      </w:r>
      <w:r w:rsidR="00990E17" w:rsidRPr="009816FB">
        <w:rPr>
          <w:rFonts w:ascii="Times New Roman" w:hAnsi="Times New Roman" w:cs="Times New Roman"/>
          <w:i/>
          <w:iCs/>
          <w:sz w:val="22"/>
          <w:szCs w:val="22"/>
          <w:lang w:val="fr-FR"/>
        </w:rPr>
        <w:t xml:space="preserve"> </w:t>
      </w:r>
      <w:hyperlink r:id="rId12" w:history="1">
        <w:r w:rsidR="00990E17" w:rsidRPr="009816FB">
          <w:rPr>
            <w:rStyle w:val="Hyperlink"/>
            <w:rFonts w:ascii="Times New Roman" w:hAnsi="Times New Roman" w:cs="Times New Roman"/>
            <w:i/>
            <w:iCs/>
            <w:sz w:val="22"/>
            <w:szCs w:val="22"/>
          </w:rPr>
          <w:t>https://doi.org/10.1126/sciadv.adw3268</w:t>
        </w:r>
      </w:hyperlink>
      <w:r w:rsidR="00580509"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</w:p>
    <w:p w14:paraId="5E6580D5" w14:textId="2A73541C" w:rsidR="00CF6E82" w:rsidRPr="009816FB" w:rsidRDefault="00155166" w:rsidP="00D86857">
      <w:pPr>
        <w:pStyle w:val="Bibliography"/>
        <w:tabs>
          <w:tab w:val="clear" w:pos="384"/>
        </w:tabs>
        <w:spacing w:after="60"/>
        <w:ind w:left="720" w:hanging="360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 xml:space="preserve">[8] </w:t>
      </w:r>
      <w:r w:rsidR="00CF6E82"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CF6E82" w:rsidRPr="009816FB">
        <w:rPr>
          <w:rFonts w:ascii="Times New Roman" w:hAnsi="Times New Roman" w:cs="Times New Roman"/>
          <w:sz w:val="22"/>
          <w:szCs w:val="22"/>
        </w:rPr>
        <w:t xml:space="preserve"> Vengosh, A., 202</w:t>
      </w:r>
      <w:r w:rsidR="00734510" w:rsidRPr="009816FB">
        <w:rPr>
          <w:rFonts w:ascii="Times New Roman" w:hAnsi="Times New Roman" w:cs="Times New Roman"/>
          <w:sz w:val="22"/>
          <w:szCs w:val="22"/>
        </w:rPr>
        <w:t>5</w:t>
      </w:r>
      <w:r w:rsidR="00CF6E82" w:rsidRPr="009816FB">
        <w:rPr>
          <w:rFonts w:ascii="Times New Roman" w:hAnsi="Times New Roman" w:cs="Times New Roman"/>
          <w:sz w:val="22"/>
          <w:szCs w:val="22"/>
        </w:rPr>
        <w:t>. Quality of Wastewater from Lithium-Brine Mining.</w:t>
      </w:r>
      <w:r w:rsidR="00734510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734510"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Environmental Science </w:t>
      </w:r>
      <w:r w:rsidR="00DF5F75" w:rsidRPr="009816FB">
        <w:rPr>
          <w:rFonts w:ascii="Times New Roman" w:hAnsi="Times New Roman" w:cs="Times New Roman"/>
          <w:i/>
          <w:iCs/>
          <w:sz w:val="22"/>
          <w:szCs w:val="22"/>
        </w:rPr>
        <w:t>&amp;</w:t>
      </w:r>
      <w:r w:rsidR="00734510"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 Technology Letters</w:t>
      </w:r>
      <w:r w:rsidR="00734510" w:rsidRPr="009816FB">
        <w:rPr>
          <w:rFonts w:ascii="Times New Roman" w:hAnsi="Times New Roman" w:cs="Times New Roman"/>
          <w:sz w:val="22"/>
          <w:szCs w:val="22"/>
        </w:rPr>
        <w:t xml:space="preserve"> 12, 151–157. </w:t>
      </w:r>
      <w:hyperlink r:id="rId13" w:history="1">
        <w:r w:rsidR="00734510" w:rsidRPr="009816FB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https://doi.org/10.1021/acs.estlett.4c01124</w:t>
        </w:r>
      </w:hyperlink>
      <w:r w:rsidR="00734510" w:rsidRPr="009816F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9482461" w14:textId="45476179" w:rsidR="00993711" w:rsidRPr="009816FB" w:rsidRDefault="00155166" w:rsidP="00D86857">
      <w:pPr>
        <w:pStyle w:val="Bibliography"/>
        <w:tabs>
          <w:tab w:val="clear" w:pos="384"/>
        </w:tabs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 xml:space="preserve">[7] </w:t>
      </w:r>
      <w:r w:rsidR="00993711"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Saltman, S.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Wang, Z.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Warren, D.M.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Hill, R.C.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Vengosh, A., 2024. The potential water quality impacts of hard-rock lithium mining: Insights from a legacy pegmatite mine in North Carolina, USA. </w:t>
      </w:r>
      <w:r w:rsidR="00993711" w:rsidRPr="009816FB">
        <w:rPr>
          <w:rFonts w:ascii="Times New Roman" w:hAnsi="Times New Roman" w:cs="Times New Roman"/>
          <w:i/>
          <w:iCs/>
          <w:sz w:val="22"/>
          <w:szCs w:val="22"/>
        </w:rPr>
        <w:t>Science of The Total Environment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956, 177281. </w:t>
      </w:r>
      <w:hyperlink r:id="rId14" w:history="1">
        <w:r w:rsidR="00993711" w:rsidRPr="009816FB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https://doi.org/10.1016/j.scitotenv.2024.177281</w:t>
        </w:r>
      </w:hyperlink>
      <w:r w:rsidR="00993711" w:rsidRPr="009816F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4AF95FE" w14:textId="5AE3E36B" w:rsidR="00993711" w:rsidRPr="009816FB" w:rsidRDefault="00155166" w:rsidP="00D86857">
      <w:pPr>
        <w:pStyle w:val="Bibliography"/>
        <w:tabs>
          <w:tab w:val="clear" w:pos="384"/>
        </w:tabs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 xml:space="preserve">[6] </w:t>
      </w:r>
      <w:r w:rsidR="00993711" w:rsidRPr="009816FB">
        <w:rPr>
          <w:rFonts w:ascii="Times New Roman" w:hAnsi="Times New Roman" w:cs="Times New Roman"/>
          <w:sz w:val="22"/>
          <w:szCs w:val="22"/>
        </w:rPr>
        <w:t>Hill, R.C.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Wang, Z.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993711"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Polyak, V.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Singh, A.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Kipp, M.A.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Asmerom, Y.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Vengosh, A., 2024. Reconstructing the depositional environment and diagenetic modification of global phosphate deposits through integration of uranium and strontium isotopes. </w:t>
      </w:r>
      <w:r w:rsidR="00993711" w:rsidRPr="009816FB">
        <w:rPr>
          <w:rFonts w:ascii="Times New Roman" w:hAnsi="Times New Roman" w:cs="Times New Roman"/>
          <w:i/>
          <w:iCs/>
          <w:sz w:val="22"/>
          <w:szCs w:val="22"/>
        </w:rPr>
        <w:t>Chemical Geology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662, 122214. </w:t>
      </w:r>
      <w:hyperlink r:id="rId15" w:history="1">
        <w:r w:rsidR="00993711" w:rsidRPr="009816FB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https://doi.org/10.1016/j.chemgeo.2024.122214</w:t>
        </w:r>
      </w:hyperlink>
      <w:r w:rsidR="00993711" w:rsidRPr="009816F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3470417" w14:textId="2E45535D" w:rsidR="00993711" w:rsidRPr="009816FB" w:rsidRDefault="00155166" w:rsidP="00D86857">
      <w:pPr>
        <w:pStyle w:val="Bibliography"/>
        <w:tabs>
          <w:tab w:val="clear" w:pos="384"/>
        </w:tabs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 xml:space="preserve">[5] </w:t>
      </w:r>
      <w:r w:rsidR="00993711" w:rsidRPr="009816FB">
        <w:rPr>
          <w:rFonts w:ascii="Times New Roman" w:hAnsi="Times New Roman" w:cs="Times New Roman"/>
          <w:sz w:val="22"/>
          <w:szCs w:val="22"/>
        </w:rPr>
        <w:t>Hill, R.C.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993711"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Wang, Z.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Hu, J.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El-Hasan, T.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Duckworth, O.W.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Schnug, E.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Bol, R.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Singh, A.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Vengosh, A., 2024. Tracing the Environmental Effects of Mineral Fertilizer Application with Trace Elements and Strontium Isotope Variations. </w:t>
      </w:r>
      <w:r w:rsidR="006A2632"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Environmental Science </w:t>
      </w:r>
      <w:r w:rsidR="00DF5F75" w:rsidRPr="009816FB">
        <w:rPr>
          <w:rFonts w:ascii="Times New Roman" w:hAnsi="Times New Roman" w:cs="Times New Roman"/>
          <w:i/>
          <w:iCs/>
          <w:sz w:val="22"/>
          <w:szCs w:val="22"/>
        </w:rPr>
        <w:t>&amp;</w:t>
      </w:r>
      <w:r w:rsidR="006A2632"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 Technology Letters</w:t>
      </w:r>
      <w:r w:rsidR="006A2632" w:rsidRPr="009816FB">
        <w:rPr>
          <w:rFonts w:ascii="Times New Roman" w:hAnsi="Times New Roman" w:cs="Times New Roman"/>
          <w:sz w:val="22"/>
          <w:szCs w:val="22"/>
        </w:rPr>
        <w:t xml:space="preserve"> 11, 604-610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</w:t>
      </w:r>
      <w:hyperlink r:id="rId16" w:history="1">
        <w:r w:rsidR="00993711" w:rsidRPr="009816FB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https://doi.org/10.1021/acs.estlett.4c00170</w:t>
        </w:r>
      </w:hyperlink>
      <w:r w:rsidR="00993711" w:rsidRPr="009816F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200AEAA" w14:textId="0DCF0AF4" w:rsidR="00993711" w:rsidRPr="009816FB" w:rsidRDefault="00155166" w:rsidP="00D86857">
      <w:pPr>
        <w:pStyle w:val="Bibliography"/>
        <w:tabs>
          <w:tab w:val="clear" w:pos="384"/>
        </w:tabs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 xml:space="preserve">[4] </w:t>
      </w:r>
      <w:r w:rsidR="00993711" w:rsidRPr="009816FB">
        <w:rPr>
          <w:rFonts w:ascii="Times New Roman" w:hAnsi="Times New Roman" w:cs="Times New Roman"/>
          <w:sz w:val="22"/>
          <w:szCs w:val="22"/>
        </w:rPr>
        <w:t>Hu, J.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Wang, Z.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993711" w:rsidRPr="009816FB">
        <w:rPr>
          <w:rFonts w:ascii="Times New Roman" w:hAnsi="Times New Roman" w:cs="Times New Roman"/>
          <w:b/>
          <w:bCs/>
          <w:sz w:val="22"/>
          <w:szCs w:val="22"/>
        </w:rPr>
        <w:t>Williams, G.D.Z.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Dwyer, G.S.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993711" w:rsidRPr="009816FB">
        <w:rPr>
          <w:rFonts w:ascii="Times New Roman" w:hAnsi="Times New Roman" w:cs="Times New Roman"/>
          <w:sz w:val="22"/>
          <w:szCs w:val="22"/>
        </w:rPr>
        <w:t>Gatiboni</w:t>
      </w:r>
      <w:proofErr w:type="spellEnd"/>
      <w:r w:rsidR="00993711" w:rsidRPr="009816FB">
        <w:rPr>
          <w:rFonts w:ascii="Times New Roman" w:hAnsi="Times New Roman" w:cs="Times New Roman"/>
          <w:sz w:val="22"/>
          <w:szCs w:val="22"/>
        </w:rPr>
        <w:t>, L.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Duckworth, O.W.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Vengosh, A., 2024. Evidence for the accumulation of toxic metal(loid</w:t>
      </w:r>
      <w:proofErr w:type="gramStart"/>
      <w:r w:rsidR="00993711" w:rsidRPr="009816FB">
        <w:rPr>
          <w:rFonts w:ascii="Times New Roman" w:hAnsi="Times New Roman" w:cs="Times New Roman"/>
          <w:sz w:val="22"/>
          <w:szCs w:val="22"/>
        </w:rPr>
        <w:t>)s</w:t>
      </w:r>
      <w:proofErr w:type="gramEnd"/>
      <w:r w:rsidR="00993711" w:rsidRPr="009816FB">
        <w:rPr>
          <w:rFonts w:ascii="Times New Roman" w:hAnsi="Times New Roman" w:cs="Times New Roman"/>
          <w:sz w:val="22"/>
          <w:szCs w:val="22"/>
        </w:rPr>
        <w:t xml:space="preserve"> in agricultural soils impacted from long-term application of phosphate fertilizer. </w:t>
      </w:r>
      <w:r w:rsidR="00993711" w:rsidRPr="009816FB">
        <w:rPr>
          <w:rFonts w:ascii="Times New Roman" w:hAnsi="Times New Roman" w:cs="Times New Roman"/>
          <w:i/>
          <w:iCs/>
          <w:sz w:val="22"/>
          <w:szCs w:val="22"/>
        </w:rPr>
        <w:t>Science of The Total Environment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907, 167863. </w:t>
      </w:r>
      <w:hyperlink r:id="rId17" w:history="1">
        <w:r w:rsidR="00993711" w:rsidRPr="009816FB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https://doi.org/10.1016/j.scitotenv.2023.167863</w:t>
        </w:r>
      </w:hyperlink>
      <w:r w:rsidR="00993711" w:rsidRPr="009816F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31E15EC" w14:textId="65EA46A2" w:rsidR="00993711" w:rsidRPr="009816FB" w:rsidRDefault="00155166" w:rsidP="00D86857">
      <w:pPr>
        <w:pStyle w:val="Bibliography"/>
        <w:tabs>
          <w:tab w:val="clear" w:pos="384"/>
        </w:tabs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 xml:space="preserve">[3] </w:t>
      </w:r>
      <w:r w:rsidR="00993711" w:rsidRPr="009816FB">
        <w:rPr>
          <w:rFonts w:ascii="Times New Roman" w:hAnsi="Times New Roman" w:cs="Times New Roman"/>
          <w:sz w:val="22"/>
          <w:szCs w:val="22"/>
        </w:rPr>
        <w:t>Wang, Z.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Hill, R.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993711" w:rsidRPr="009816FB">
        <w:rPr>
          <w:rFonts w:ascii="Times New Roman" w:hAnsi="Times New Roman" w:cs="Times New Roman"/>
          <w:b/>
          <w:bCs/>
          <w:sz w:val="22"/>
          <w:szCs w:val="22"/>
        </w:rPr>
        <w:t>Williams, G</w:t>
      </w:r>
      <w:r w:rsidR="00993711" w:rsidRPr="009816FB">
        <w:rPr>
          <w:rFonts w:ascii="Times New Roman" w:hAnsi="Times New Roman" w:cs="Times New Roman"/>
          <w:sz w:val="22"/>
          <w:szCs w:val="22"/>
        </w:rPr>
        <w:t>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Dwyer, G.S.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Hu, J.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Schnug, E.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Bol, R.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Sun, Y.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Coleman, D.S.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Liu, X.-M.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Sandstrom, M.R.</w:t>
      </w:r>
      <w:r w:rsidR="00623FDB" w:rsidRPr="009816FB">
        <w:rPr>
          <w:rFonts w:ascii="Times New Roman" w:hAnsi="Times New Roman" w:cs="Times New Roman"/>
          <w:sz w:val="22"/>
          <w:szCs w:val="22"/>
        </w:rPr>
        <w:t>;</w:t>
      </w:r>
      <w:r w:rsidR="00993711" w:rsidRPr="009816FB">
        <w:rPr>
          <w:rFonts w:ascii="Times New Roman" w:hAnsi="Times New Roman" w:cs="Times New Roman"/>
          <w:sz w:val="22"/>
          <w:szCs w:val="22"/>
        </w:rPr>
        <w:t xml:space="preserve"> Vengosh, A., 2023. Lead isotopes and rare earth elements geochemistry of global phosphate rocks: Insights into depositional conditions and environmental tracing. Chemical Geology 639, 121715. </w:t>
      </w:r>
      <w:hyperlink r:id="rId18" w:history="1">
        <w:r w:rsidR="00C1529F" w:rsidRPr="009816FB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https://doi.org/10.1016/j.chemgeo.2023.121715</w:t>
        </w:r>
      </w:hyperlink>
      <w:r w:rsidR="00C1529F" w:rsidRPr="009816F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3BB3F0B" w14:textId="3C7CC24C" w:rsidR="00F9183E" w:rsidRPr="009816FB" w:rsidRDefault="00155166" w:rsidP="00D86857">
      <w:pPr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 xml:space="preserve">[2] </w:t>
      </w:r>
      <w:r w:rsidR="00F9183E" w:rsidRPr="009816FB">
        <w:rPr>
          <w:rFonts w:ascii="Times New Roman" w:hAnsi="Times New Roman" w:cs="Times New Roman"/>
          <w:sz w:val="22"/>
          <w:szCs w:val="22"/>
        </w:rPr>
        <w:t xml:space="preserve">Vengosh, A.; Wang, Z.; </w:t>
      </w:r>
      <w:r w:rsidR="00F9183E" w:rsidRPr="009816FB">
        <w:rPr>
          <w:rFonts w:ascii="Times New Roman" w:hAnsi="Times New Roman" w:cs="Times New Roman"/>
          <w:b/>
          <w:bCs/>
          <w:sz w:val="22"/>
          <w:szCs w:val="22"/>
        </w:rPr>
        <w:t>Williams, G</w:t>
      </w:r>
      <w:r w:rsidR="00F9183E" w:rsidRPr="009816FB">
        <w:rPr>
          <w:rFonts w:ascii="Times New Roman" w:hAnsi="Times New Roman" w:cs="Times New Roman"/>
          <w:sz w:val="22"/>
          <w:szCs w:val="22"/>
        </w:rPr>
        <w:t>.; Hill, R.; M. Coyte, R.; Dwyer, G. S.</w:t>
      </w:r>
      <w:r w:rsidR="00FD420A" w:rsidRPr="009816FB">
        <w:rPr>
          <w:rFonts w:ascii="Times New Roman" w:hAnsi="Times New Roman" w:cs="Times New Roman"/>
          <w:sz w:val="22"/>
          <w:szCs w:val="22"/>
        </w:rPr>
        <w:t>, 2022.</w:t>
      </w:r>
      <w:r w:rsidR="00F9183E" w:rsidRPr="009816FB">
        <w:rPr>
          <w:rFonts w:ascii="Times New Roman" w:hAnsi="Times New Roman" w:cs="Times New Roman"/>
          <w:sz w:val="22"/>
          <w:szCs w:val="22"/>
        </w:rPr>
        <w:t xml:space="preserve"> The Strontium Isotope Fingerprint of Phosphate Rocks Mining. </w:t>
      </w:r>
      <w:r w:rsidR="00F9183E" w:rsidRPr="009816FB">
        <w:rPr>
          <w:rFonts w:ascii="Times New Roman" w:hAnsi="Times New Roman" w:cs="Times New Roman"/>
          <w:i/>
          <w:iCs/>
          <w:sz w:val="22"/>
          <w:szCs w:val="22"/>
        </w:rPr>
        <w:t>Science of The Total Environment</w:t>
      </w:r>
      <w:r w:rsidR="00F9183E" w:rsidRPr="009816FB">
        <w:rPr>
          <w:rFonts w:ascii="Times New Roman" w:hAnsi="Times New Roman" w:cs="Times New Roman"/>
          <w:sz w:val="22"/>
          <w:szCs w:val="22"/>
        </w:rPr>
        <w:t xml:space="preserve">, </w:t>
      </w:r>
      <w:r w:rsidR="00F9183E" w:rsidRPr="009816FB">
        <w:rPr>
          <w:rFonts w:ascii="Times New Roman" w:hAnsi="Times New Roman" w:cs="Times New Roman"/>
          <w:i/>
          <w:iCs/>
          <w:sz w:val="22"/>
          <w:szCs w:val="22"/>
        </w:rPr>
        <w:t>850</w:t>
      </w:r>
      <w:r w:rsidR="00F9183E" w:rsidRPr="009816FB">
        <w:rPr>
          <w:rFonts w:ascii="Times New Roman" w:hAnsi="Times New Roman" w:cs="Times New Roman"/>
          <w:sz w:val="22"/>
          <w:szCs w:val="22"/>
        </w:rPr>
        <w:t xml:space="preserve">, 157971. </w:t>
      </w:r>
      <w:hyperlink r:id="rId19" w:history="1">
        <w:r w:rsidR="00F9183E" w:rsidRPr="009816FB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https://doi.org/10.1016/j.scitotenv.2022.157971</w:t>
        </w:r>
      </w:hyperlink>
      <w:r w:rsidR="00F9183E" w:rsidRPr="009816FB">
        <w:rPr>
          <w:rFonts w:ascii="Times New Roman" w:hAnsi="Times New Roman" w:cs="Times New Roman"/>
          <w:sz w:val="22"/>
          <w:szCs w:val="22"/>
        </w:rPr>
        <w:t>.</w:t>
      </w:r>
    </w:p>
    <w:p w14:paraId="15F0A5C1" w14:textId="288F678E" w:rsidR="00307A00" w:rsidRPr="009816FB" w:rsidRDefault="00155166" w:rsidP="00D86857">
      <w:pPr>
        <w:spacing w:after="60"/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 xml:space="preserve">[1] </w:t>
      </w:r>
      <w:r w:rsidR="00F9183E" w:rsidRPr="009816FB">
        <w:rPr>
          <w:rFonts w:ascii="Times New Roman" w:hAnsi="Times New Roman" w:cs="Times New Roman"/>
          <w:sz w:val="22"/>
          <w:szCs w:val="22"/>
        </w:rPr>
        <w:t xml:space="preserve">Wang, K.; Ellsworth, W. L.; Beroza, G. C.; </w:t>
      </w:r>
      <w:r w:rsidR="00F9183E" w:rsidRPr="009816FB">
        <w:rPr>
          <w:rFonts w:ascii="Times New Roman" w:hAnsi="Times New Roman" w:cs="Times New Roman"/>
          <w:b/>
          <w:bCs/>
          <w:sz w:val="22"/>
          <w:szCs w:val="22"/>
        </w:rPr>
        <w:t>Williams, G</w:t>
      </w:r>
      <w:r w:rsidR="00F9183E" w:rsidRPr="009816FB">
        <w:rPr>
          <w:rFonts w:ascii="Times New Roman" w:hAnsi="Times New Roman" w:cs="Times New Roman"/>
          <w:sz w:val="22"/>
          <w:szCs w:val="22"/>
        </w:rPr>
        <w:t>.; Zhang, M.; Schroeder, D.; Rubinstein, J.</w:t>
      </w:r>
      <w:r w:rsidR="00FD420A" w:rsidRPr="009816FB">
        <w:rPr>
          <w:rFonts w:ascii="Times New Roman" w:hAnsi="Times New Roman" w:cs="Times New Roman"/>
          <w:sz w:val="22"/>
          <w:szCs w:val="22"/>
        </w:rPr>
        <w:t>, 2018,</w:t>
      </w:r>
      <w:r w:rsidR="00F9183E" w:rsidRPr="009816FB">
        <w:rPr>
          <w:rFonts w:ascii="Times New Roman" w:hAnsi="Times New Roman" w:cs="Times New Roman"/>
          <w:sz w:val="22"/>
          <w:szCs w:val="22"/>
        </w:rPr>
        <w:t xml:space="preserve"> Seismology with Dark Data: Image‐Based Processing of Analog Records Using Machine Learning for the Rangely Earthquake Control Experiment. </w:t>
      </w:r>
      <w:r w:rsidR="00F9183E" w:rsidRPr="009816FB">
        <w:rPr>
          <w:rFonts w:ascii="Times New Roman" w:hAnsi="Times New Roman" w:cs="Times New Roman"/>
          <w:i/>
          <w:iCs/>
          <w:sz w:val="22"/>
          <w:szCs w:val="22"/>
        </w:rPr>
        <w:t>Seismological Research Letters</w:t>
      </w:r>
      <w:r w:rsidR="00F9183E" w:rsidRPr="009816FB">
        <w:rPr>
          <w:rFonts w:ascii="Times New Roman" w:hAnsi="Times New Roman" w:cs="Times New Roman"/>
          <w:sz w:val="22"/>
          <w:szCs w:val="22"/>
        </w:rPr>
        <w:t xml:space="preserve">, </w:t>
      </w:r>
      <w:r w:rsidR="00F9183E" w:rsidRPr="009816FB">
        <w:rPr>
          <w:rFonts w:ascii="Times New Roman" w:hAnsi="Times New Roman" w:cs="Times New Roman"/>
          <w:i/>
          <w:iCs/>
          <w:sz w:val="22"/>
          <w:szCs w:val="22"/>
        </w:rPr>
        <w:t>90</w:t>
      </w:r>
      <w:r w:rsidR="00F9183E" w:rsidRPr="009816FB">
        <w:rPr>
          <w:rFonts w:ascii="Times New Roman" w:hAnsi="Times New Roman" w:cs="Times New Roman"/>
          <w:sz w:val="22"/>
          <w:szCs w:val="22"/>
        </w:rPr>
        <w:t xml:space="preserve"> (2A), 553–562. </w:t>
      </w:r>
      <w:hyperlink r:id="rId20" w:history="1">
        <w:r w:rsidR="00F9183E" w:rsidRPr="009816FB">
          <w:rPr>
            <w:rStyle w:val="Hyperlink"/>
            <w:rFonts w:ascii="Times New Roman" w:hAnsi="Times New Roman" w:cs="Times New Roman"/>
            <w:sz w:val="22"/>
            <w:szCs w:val="22"/>
          </w:rPr>
          <w:t>https://doi.org/10.1785/0220180298</w:t>
        </w:r>
      </w:hyperlink>
      <w:r w:rsidR="00F9183E" w:rsidRPr="009816FB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16069A8D" w14:textId="77777777" w:rsidR="008C0F17" w:rsidRPr="008C0F17" w:rsidRDefault="008C0F17" w:rsidP="00D86857">
      <w:pPr>
        <w:spacing w:after="60"/>
        <w:ind w:left="720" w:hanging="360"/>
        <w:rPr>
          <w:rFonts w:ascii="Times New Roman" w:hAnsi="Times New Roman" w:cs="Times New Roman"/>
        </w:rPr>
      </w:pPr>
    </w:p>
    <w:p w14:paraId="3FFA632A" w14:textId="43C6988D" w:rsidR="00990E17" w:rsidRPr="00F1682E" w:rsidRDefault="008C0F17" w:rsidP="00D86857">
      <w:pPr>
        <w:pBdr>
          <w:bottom w:val="single" w:sz="4" w:space="1" w:color="auto"/>
        </w:pBdr>
        <w:spacing w:after="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682E">
        <w:rPr>
          <w:rFonts w:ascii="Times New Roman" w:hAnsi="Times New Roman" w:cs="Times New Roman"/>
          <w:b/>
          <w:bCs/>
          <w:sz w:val="28"/>
          <w:szCs w:val="28"/>
        </w:rPr>
        <w:t>INVITED PRESENTATIONS</w:t>
      </w:r>
    </w:p>
    <w:p w14:paraId="7CEAF538" w14:textId="28D2CACD" w:rsidR="00E4155F" w:rsidRPr="009816FB" w:rsidRDefault="00E4155F" w:rsidP="00D86857">
      <w:pPr>
        <w:spacing w:after="60"/>
        <w:ind w:left="360" w:hanging="360"/>
        <w:rPr>
          <w:rFonts w:ascii="Times New Roman" w:hAnsi="Times New Roman" w:cs="Times New Roman"/>
          <w:i/>
          <w:iCs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Indiana University Bloomington, Seminar on Critical Minerals and Climate Change Mitigation</w:t>
      </w:r>
      <w:r w:rsidRPr="009816FB">
        <w:rPr>
          <w:rFonts w:ascii="Times New Roman" w:hAnsi="Times New Roman" w:cs="Times New Roman"/>
          <w:sz w:val="22"/>
          <w:szCs w:val="22"/>
        </w:rPr>
        <w:t xml:space="preserve">, December 2025, </w:t>
      </w:r>
      <w:r w:rsidRPr="009816FB">
        <w:rPr>
          <w:rFonts w:ascii="Times New Roman" w:hAnsi="Times New Roman" w:cs="Times New Roman"/>
          <w:i/>
          <w:iCs/>
          <w:sz w:val="22"/>
          <w:szCs w:val="22"/>
        </w:rPr>
        <w:t>Lithium Mining, Processing, and Environmental Impacts</w:t>
      </w:r>
    </w:p>
    <w:p w14:paraId="40ABE904" w14:textId="60EE8D07" w:rsidR="008C0F17" w:rsidRPr="009816FB" w:rsidRDefault="008C0F17" w:rsidP="00D86857">
      <w:pPr>
        <w:spacing w:after="6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Goldschmidt Conference Session on Lithium Resources for the Energy Transition</w:t>
      </w:r>
      <w:r w:rsidRPr="009816FB">
        <w:rPr>
          <w:rFonts w:ascii="Times New Roman" w:hAnsi="Times New Roman" w:cs="Times New Roman"/>
          <w:sz w:val="22"/>
          <w:szCs w:val="22"/>
        </w:rPr>
        <w:t xml:space="preserve">, July 2025, </w:t>
      </w:r>
      <w:r w:rsidRPr="009816FB">
        <w:rPr>
          <w:rFonts w:ascii="Times New Roman" w:hAnsi="Times New Roman" w:cs="Times New Roman"/>
          <w:i/>
          <w:iCs/>
          <w:sz w:val="22"/>
          <w:szCs w:val="22"/>
        </w:rPr>
        <w:t>The Many Roles of Boron in Controlling Lithium-Brine Geochemistry</w:t>
      </w:r>
      <w:r w:rsidRPr="009816FB">
        <w:rPr>
          <w:rFonts w:ascii="Times New Roman" w:hAnsi="Times New Roman" w:cs="Times New Roman"/>
          <w:sz w:val="22"/>
          <w:szCs w:val="22"/>
        </w:rPr>
        <w:t xml:space="preserve">. </w:t>
      </w:r>
      <w:r w:rsidR="006463E3" w:rsidRPr="009816FB">
        <w:rPr>
          <w:rFonts w:ascii="Times New Roman" w:hAnsi="Times New Roman" w:cs="Times New Roman"/>
          <w:sz w:val="22"/>
          <w:szCs w:val="22"/>
        </w:rPr>
        <w:t xml:space="preserve">Abstract by </w:t>
      </w:r>
      <w:r w:rsidRPr="009816FB">
        <w:rPr>
          <w:rFonts w:ascii="Times New Roman" w:hAnsi="Times New Roman" w:cs="Times New Roman"/>
          <w:sz w:val="22"/>
          <w:szCs w:val="22"/>
        </w:rPr>
        <w:t>Williams, G.D.Z. &amp; Vengosh A.</w:t>
      </w:r>
    </w:p>
    <w:p w14:paraId="6C332D27" w14:textId="77777777" w:rsidR="00F1682E" w:rsidRDefault="00F1682E" w:rsidP="00D86857">
      <w:pPr>
        <w:pBdr>
          <w:bottom w:val="single" w:sz="4" w:space="1" w:color="auto"/>
        </w:pBdr>
        <w:spacing w:after="60"/>
        <w:ind w:left="360" w:hanging="360"/>
        <w:rPr>
          <w:rFonts w:ascii="Times New Roman" w:hAnsi="Times New Roman" w:cs="Times New Roman"/>
        </w:rPr>
      </w:pPr>
    </w:p>
    <w:p w14:paraId="2C7A013D" w14:textId="0F491585" w:rsidR="00990E17" w:rsidRPr="00F1682E" w:rsidRDefault="001A16EF" w:rsidP="00D86857">
      <w:pPr>
        <w:pBdr>
          <w:bottom w:val="single" w:sz="4" w:space="1" w:color="auto"/>
        </w:pBdr>
        <w:spacing w:after="60"/>
        <w:ind w:left="36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682E">
        <w:rPr>
          <w:rFonts w:ascii="Times New Roman" w:hAnsi="Times New Roman" w:cs="Times New Roman"/>
          <w:b/>
          <w:bCs/>
          <w:sz w:val="28"/>
          <w:szCs w:val="28"/>
        </w:rPr>
        <w:t>CONFERENCE PRESENTATIONS &amp; ABSTRACTS</w:t>
      </w:r>
    </w:p>
    <w:p w14:paraId="31092624" w14:textId="682D5490" w:rsidR="00820250" w:rsidRPr="009816FB" w:rsidRDefault="00820250" w:rsidP="00D86857">
      <w:pPr>
        <w:spacing w:after="60"/>
        <w:ind w:left="360" w:hanging="360"/>
        <w:rPr>
          <w:rFonts w:ascii="Times New Roman" w:hAnsi="Times New Roman" w:cs="Times New Roman"/>
          <w:b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Williams, GDZ</w:t>
      </w:r>
      <w:r w:rsidRPr="009816FB">
        <w:rPr>
          <w:rFonts w:ascii="Times New Roman" w:hAnsi="Times New Roman" w:cs="Times New Roman"/>
          <w:sz w:val="22"/>
          <w:szCs w:val="22"/>
        </w:rPr>
        <w:t xml:space="preserve">.; Vengosh, A. (2025) </w:t>
      </w:r>
      <w:r w:rsidR="0086338D" w:rsidRPr="009816FB">
        <w:rPr>
          <w:rFonts w:ascii="Times New Roman" w:hAnsi="Times New Roman" w:cs="Times New Roman"/>
          <w:sz w:val="22"/>
          <w:szCs w:val="22"/>
        </w:rPr>
        <w:t xml:space="preserve">[oral] </w:t>
      </w:r>
      <w:r w:rsidRPr="009816FB">
        <w:rPr>
          <w:rFonts w:ascii="Times New Roman" w:hAnsi="Times New Roman" w:cs="Times New Roman"/>
          <w:bCs/>
          <w:sz w:val="22"/>
          <w:szCs w:val="22"/>
        </w:rPr>
        <w:t>The Role of Boron in Controlling the pH of Lithium Brines</w:t>
      </w:r>
      <w:r w:rsidRPr="009816FB">
        <w:rPr>
          <w:rFonts w:ascii="Times New Roman" w:hAnsi="Times New Roman" w:cs="Times New Roman"/>
          <w:sz w:val="22"/>
          <w:szCs w:val="22"/>
        </w:rPr>
        <w:t>. The 3</w:t>
      </w:r>
      <w:r w:rsidRPr="009816FB"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 w:rsidRPr="009816FB">
        <w:rPr>
          <w:rFonts w:ascii="Times New Roman" w:hAnsi="Times New Roman" w:cs="Times New Roman"/>
          <w:sz w:val="22"/>
          <w:szCs w:val="22"/>
        </w:rPr>
        <w:t xml:space="preserve"> International Association of Geochemistry Conference. </w:t>
      </w:r>
    </w:p>
    <w:p w14:paraId="0501F33A" w14:textId="5E186025" w:rsidR="00990E17" w:rsidRPr="009816FB" w:rsidRDefault="00990E17" w:rsidP="00D86857">
      <w:pPr>
        <w:spacing w:after="60"/>
        <w:ind w:left="360" w:hanging="360"/>
        <w:rPr>
          <w:rFonts w:ascii="Times New Roman" w:hAnsi="Times New Roman" w:cs="Times New Roman"/>
          <w:b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</w:t>
      </w:r>
      <w:r w:rsidR="00820250" w:rsidRPr="009816FB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 GDZ</w:t>
      </w:r>
      <w:r w:rsidRPr="009816FB">
        <w:rPr>
          <w:rFonts w:ascii="Times New Roman" w:hAnsi="Times New Roman" w:cs="Times New Roman"/>
          <w:sz w:val="22"/>
          <w:szCs w:val="22"/>
        </w:rPr>
        <w:t>.;</w:t>
      </w:r>
      <w:r w:rsidR="00820250" w:rsidRPr="009816FB">
        <w:rPr>
          <w:rFonts w:ascii="Times New Roman" w:hAnsi="Times New Roman" w:cs="Times New Roman"/>
          <w:sz w:val="22"/>
          <w:szCs w:val="22"/>
        </w:rPr>
        <w:t xml:space="preserve"> Hall, GA.; Hill, RC.; Petrović, M.; </w:t>
      </w:r>
      <w:r w:rsidR="00820250" w:rsidRPr="009816FB">
        <w:rPr>
          <w:rFonts w:ascii="Palatino Linotype" w:hAnsi="Palatino Linotype"/>
          <w:sz w:val="22"/>
          <w:szCs w:val="22"/>
        </w:rPr>
        <w:t>Louvat, P.; Berail, S.; Barre, J.; Millot, R.; Warner, NR.; Baker, P.;</w:t>
      </w:r>
      <w:r w:rsidRPr="009816FB">
        <w:rPr>
          <w:rFonts w:ascii="Times New Roman" w:hAnsi="Times New Roman" w:cs="Times New Roman"/>
          <w:sz w:val="22"/>
          <w:szCs w:val="22"/>
        </w:rPr>
        <w:t xml:space="preserve"> Vengosh, A. (2025) </w:t>
      </w:r>
      <w:r w:rsidR="0086338D" w:rsidRPr="009816FB">
        <w:rPr>
          <w:rFonts w:ascii="Times New Roman" w:hAnsi="Times New Roman" w:cs="Times New Roman"/>
          <w:sz w:val="22"/>
          <w:szCs w:val="22"/>
        </w:rPr>
        <w:t xml:space="preserve">[oral] </w:t>
      </w:r>
      <w:r w:rsidR="00820250" w:rsidRPr="009816FB">
        <w:rPr>
          <w:rFonts w:ascii="Times New Roman" w:hAnsi="Times New Roman" w:cs="Times New Roman"/>
          <w:bCs/>
          <w:sz w:val="22"/>
          <w:szCs w:val="22"/>
        </w:rPr>
        <w:t>The Origin of Lithium at the Salar de Uyuni: A multi-isotope and elemental approach</w:t>
      </w:r>
      <w:r w:rsidRPr="009816FB">
        <w:rPr>
          <w:rFonts w:ascii="Times New Roman" w:hAnsi="Times New Roman" w:cs="Times New Roman"/>
          <w:sz w:val="22"/>
          <w:szCs w:val="22"/>
        </w:rPr>
        <w:t>. The 3</w:t>
      </w:r>
      <w:r w:rsidRPr="009816FB"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 w:rsidRPr="009816FB">
        <w:rPr>
          <w:rFonts w:ascii="Times New Roman" w:hAnsi="Times New Roman" w:cs="Times New Roman"/>
          <w:sz w:val="22"/>
          <w:szCs w:val="22"/>
        </w:rPr>
        <w:t xml:space="preserve"> International Association of Geochemistry Conference. </w:t>
      </w:r>
    </w:p>
    <w:p w14:paraId="1BC7D2CD" w14:textId="6FCE72D6" w:rsidR="005B28DF" w:rsidRPr="009816FB" w:rsidRDefault="005B28DF" w:rsidP="00D86857">
      <w:pPr>
        <w:spacing w:after="6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lastRenderedPageBreak/>
        <w:t>Williams, GDZ</w:t>
      </w:r>
      <w:r w:rsidRPr="009816FB">
        <w:rPr>
          <w:rFonts w:ascii="Times New Roman" w:hAnsi="Times New Roman" w:cs="Times New Roman"/>
          <w:sz w:val="22"/>
          <w:szCs w:val="22"/>
        </w:rPr>
        <w:t xml:space="preserve">.; Vengosh, A. (2025) </w:t>
      </w:r>
      <w:r w:rsidR="0086338D" w:rsidRPr="009816FB">
        <w:rPr>
          <w:rFonts w:ascii="Times New Roman" w:hAnsi="Times New Roman" w:cs="Times New Roman"/>
          <w:sz w:val="22"/>
          <w:szCs w:val="22"/>
        </w:rPr>
        <w:t xml:space="preserve">[oral] </w:t>
      </w:r>
      <w:proofErr w:type="gramStart"/>
      <w:r w:rsidRPr="009816FB">
        <w:rPr>
          <w:rFonts w:ascii="Times New Roman" w:hAnsi="Times New Roman" w:cs="Times New Roman"/>
          <w:sz w:val="22"/>
          <w:szCs w:val="22"/>
        </w:rPr>
        <w:t>The</w:t>
      </w:r>
      <w:proofErr w:type="gramEnd"/>
      <w:r w:rsidRPr="009816FB">
        <w:rPr>
          <w:rFonts w:ascii="Times New Roman" w:hAnsi="Times New Roman" w:cs="Times New Roman"/>
          <w:sz w:val="22"/>
          <w:szCs w:val="22"/>
        </w:rPr>
        <w:t xml:space="preserve"> role of boron in controlling the pH of evaporated lithium brines. AEESP Conference </w:t>
      </w:r>
    </w:p>
    <w:p w14:paraId="59F33A12" w14:textId="4C04D0E3" w:rsidR="0073499A" w:rsidRPr="009816FB" w:rsidRDefault="0073499A" w:rsidP="00D86857">
      <w:pPr>
        <w:spacing w:after="6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Williams, GDZ</w:t>
      </w:r>
      <w:r w:rsidRPr="009816FB">
        <w:rPr>
          <w:rFonts w:ascii="Times New Roman" w:hAnsi="Times New Roman" w:cs="Times New Roman"/>
          <w:sz w:val="22"/>
          <w:szCs w:val="22"/>
        </w:rPr>
        <w:t xml:space="preserve">.; Hill, RC.; Wang, Z.; Kipp, MA.; Vengosh, A. (2024) </w:t>
      </w:r>
      <w:r w:rsidR="0086338D" w:rsidRPr="009816FB">
        <w:rPr>
          <w:rFonts w:ascii="Times New Roman" w:hAnsi="Times New Roman" w:cs="Times New Roman"/>
          <w:sz w:val="22"/>
          <w:szCs w:val="22"/>
        </w:rPr>
        <w:t xml:space="preserve">[poster] </w:t>
      </w:r>
      <w:r w:rsidRPr="009816FB">
        <w:rPr>
          <w:rFonts w:ascii="Times New Roman" w:hAnsi="Times New Roman" w:cs="Times New Roman"/>
          <w:sz w:val="22"/>
          <w:szCs w:val="22"/>
        </w:rPr>
        <w:t>Searching for Alternative Critical Mineral Sources. Symposium on Critical Resources, Minerals, and Materials Joint Efforts</w:t>
      </w:r>
    </w:p>
    <w:p w14:paraId="26ECC4A3" w14:textId="4A7768A6" w:rsidR="0036348C" w:rsidRPr="009816FB" w:rsidRDefault="004936B3" w:rsidP="00D86857">
      <w:pPr>
        <w:spacing w:after="6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</w:t>
      </w:r>
      <w:r w:rsidR="00990E17" w:rsidRPr="009816FB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 GDZ</w:t>
      </w:r>
      <w:r w:rsidRPr="009816FB">
        <w:rPr>
          <w:rFonts w:ascii="Times New Roman" w:hAnsi="Times New Roman" w:cs="Times New Roman"/>
          <w:sz w:val="22"/>
          <w:szCs w:val="22"/>
        </w:rPr>
        <w:t>.; Hall</w:t>
      </w:r>
      <w:r w:rsidR="00990E17" w:rsidRPr="009816FB">
        <w:rPr>
          <w:rFonts w:ascii="Times New Roman" w:hAnsi="Times New Roman" w:cs="Times New Roman"/>
          <w:sz w:val="22"/>
          <w:szCs w:val="22"/>
        </w:rPr>
        <w:t>,</w:t>
      </w:r>
      <w:r w:rsidRPr="009816FB">
        <w:rPr>
          <w:rFonts w:ascii="Times New Roman" w:hAnsi="Times New Roman" w:cs="Times New Roman"/>
          <w:sz w:val="22"/>
          <w:szCs w:val="22"/>
        </w:rPr>
        <w:t xml:space="preserve"> G.; Petrović</w:t>
      </w:r>
      <w:r w:rsidR="00990E17" w:rsidRPr="009816FB">
        <w:rPr>
          <w:rFonts w:ascii="Times New Roman" w:hAnsi="Times New Roman" w:cs="Times New Roman"/>
          <w:sz w:val="22"/>
          <w:szCs w:val="22"/>
        </w:rPr>
        <w:t>,</w:t>
      </w:r>
      <w:r w:rsidRPr="009816FB">
        <w:rPr>
          <w:rFonts w:ascii="Times New Roman" w:hAnsi="Times New Roman" w:cs="Times New Roman"/>
          <w:sz w:val="22"/>
          <w:szCs w:val="22"/>
        </w:rPr>
        <w:t xml:space="preserve"> M.; Hill</w:t>
      </w:r>
      <w:r w:rsidR="00990E17" w:rsidRPr="009816FB">
        <w:rPr>
          <w:rFonts w:ascii="Times New Roman" w:hAnsi="Times New Roman" w:cs="Times New Roman"/>
          <w:sz w:val="22"/>
          <w:szCs w:val="22"/>
        </w:rPr>
        <w:t>,</w:t>
      </w:r>
      <w:r w:rsidRPr="009816FB">
        <w:rPr>
          <w:rFonts w:ascii="Times New Roman" w:hAnsi="Times New Roman" w:cs="Times New Roman"/>
          <w:sz w:val="22"/>
          <w:szCs w:val="22"/>
        </w:rPr>
        <w:t xml:space="preserve"> RC.; Dwyer</w:t>
      </w:r>
      <w:r w:rsidR="00990E17" w:rsidRPr="009816FB">
        <w:rPr>
          <w:rFonts w:ascii="Times New Roman" w:hAnsi="Times New Roman" w:cs="Times New Roman"/>
          <w:sz w:val="22"/>
          <w:szCs w:val="22"/>
        </w:rPr>
        <w:t>,</w:t>
      </w:r>
      <w:r w:rsidRPr="009816FB">
        <w:rPr>
          <w:rFonts w:ascii="Times New Roman" w:hAnsi="Times New Roman" w:cs="Times New Roman"/>
          <w:sz w:val="22"/>
          <w:szCs w:val="22"/>
        </w:rPr>
        <w:t xml:space="preserve"> G.; Vengosh</w:t>
      </w:r>
      <w:r w:rsidR="00990E17" w:rsidRPr="009816FB">
        <w:rPr>
          <w:rFonts w:ascii="Times New Roman" w:hAnsi="Times New Roman" w:cs="Times New Roman"/>
          <w:sz w:val="22"/>
          <w:szCs w:val="22"/>
        </w:rPr>
        <w:t>,</w:t>
      </w:r>
      <w:r w:rsidRPr="009816FB">
        <w:rPr>
          <w:rFonts w:ascii="Times New Roman" w:hAnsi="Times New Roman" w:cs="Times New Roman"/>
          <w:sz w:val="22"/>
          <w:szCs w:val="22"/>
        </w:rPr>
        <w:t xml:space="preserve"> A.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6348C" w:rsidRPr="009816FB">
        <w:rPr>
          <w:rFonts w:ascii="Times New Roman" w:hAnsi="Times New Roman" w:cs="Times New Roman"/>
          <w:sz w:val="22"/>
          <w:szCs w:val="22"/>
        </w:rPr>
        <w:t>(202</w:t>
      </w:r>
      <w:r w:rsidRPr="009816FB">
        <w:rPr>
          <w:rFonts w:ascii="Times New Roman" w:hAnsi="Times New Roman" w:cs="Times New Roman"/>
          <w:sz w:val="22"/>
          <w:szCs w:val="22"/>
        </w:rPr>
        <w:t>4</w:t>
      </w:r>
      <w:r w:rsidR="0036348C" w:rsidRPr="009816FB">
        <w:rPr>
          <w:rFonts w:ascii="Times New Roman" w:hAnsi="Times New Roman" w:cs="Times New Roman"/>
          <w:sz w:val="22"/>
          <w:szCs w:val="22"/>
        </w:rPr>
        <w:t xml:space="preserve">) </w:t>
      </w:r>
      <w:r w:rsidR="0086338D" w:rsidRPr="009816FB">
        <w:rPr>
          <w:rFonts w:ascii="Times New Roman" w:hAnsi="Times New Roman" w:cs="Times New Roman"/>
          <w:sz w:val="22"/>
          <w:szCs w:val="22"/>
        </w:rPr>
        <w:t xml:space="preserve">[oral] </w:t>
      </w:r>
      <w:r w:rsidR="0036348C" w:rsidRPr="009816FB">
        <w:rPr>
          <w:rFonts w:ascii="Times New Roman" w:hAnsi="Times New Roman" w:cs="Times New Roman"/>
          <w:sz w:val="22"/>
          <w:szCs w:val="22"/>
        </w:rPr>
        <w:t>Water quality in a legacy lithium mining district of North Carolina. Goldschmidt Conference</w:t>
      </w:r>
    </w:p>
    <w:p w14:paraId="3CCB735A" w14:textId="29B4E18C" w:rsidR="00747D2E" w:rsidRPr="009816FB" w:rsidRDefault="00747D2E" w:rsidP="00D86857">
      <w:pPr>
        <w:spacing w:after="6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</w:t>
      </w:r>
      <w:r w:rsidR="00990E17" w:rsidRPr="009816FB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 GDZ</w:t>
      </w:r>
      <w:r w:rsidRPr="009816FB">
        <w:rPr>
          <w:rFonts w:ascii="Times New Roman" w:hAnsi="Times New Roman" w:cs="Times New Roman"/>
          <w:sz w:val="22"/>
          <w:szCs w:val="22"/>
        </w:rPr>
        <w:t>.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9816FB">
        <w:rPr>
          <w:rFonts w:ascii="Times New Roman" w:hAnsi="Times New Roman" w:cs="Times New Roman"/>
          <w:sz w:val="22"/>
          <w:szCs w:val="22"/>
        </w:rPr>
        <w:t xml:space="preserve">(2024) </w:t>
      </w:r>
      <w:r w:rsidR="0086338D" w:rsidRPr="009816FB">
        <w:rPr>
          <w:rFonts w:ascii="Times New Roman" w:hAnsi="Times New Roman" w:cs="Times New Roman"/>
          <w:sz w:val="22"/>
          <w:szCs w:val="22"/>
        </w:rPr>
        <w:t xml:space="preserve">[oral] </w:t>
      </w:r>
      <w:r w:rsidRPr="009816FB">
        <w:rPr>
          <w:rFonts w:ascii="Times New Roman" w:hAnsi="Times New Roman" w:cs="Times New Roman"/>
          <w:sz w:val="22"/>
          <w:szCs w:val="22"/>
        </w:rPr>
        <w:t>Geology and Production of Latin American Lithium Deposits. North Carolina Conference on Latin American Studies</w:t>
      </w:r>
    </w:p>
    <w:p w14:paraId="1D55634F" w14:textId="43E8573D" w:rsidR="0036348C" w:rsidRPr="009816FB" w:rsidRDefault="0036348C" w:rsidP="00D86857">
      <w:pPr>
        <w:spacing w:after="6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Williams, G</w:t>
      </w:r>
      <w:r w:rsidRPr="009816FB">
        <w:rPr>
          <w:rFonts w:ascii="Times New Roman" w:hAnsi="Times New Roman" w:cs="Times New Roman"/>
          <w:sz w:val="22"/>
          <w:szCs w:val="22"/>
        </w:rPr>
        <w:t xml:space="preserve">.; Wang, Z.; Hill, R.; Vengosh, A. (2023) </w:t>
      </w:r>
      <w:r w:rsidR="0086338D" w:rsidRPr="009816FB">
        <w:rPr>
          <w:rFonts w:ascii="Times New Roman" w:hAnsi="Times New Roman" w:cs="Times New Roman"/>
          <w:sz w:val="22"/>
          <w:szCs w:val="22"/>
        </w:rPr>
        <w:t xml:space="preserve">[oral] </w:t>
      </w:r>
      <w:r w:rsidRPr="009816FB">
        <w:rPr>
          <w:rFonts w:ascii="Times New Roman" w:hAnsi="Times New Roman" w:cs="Times New Roman"/>
          <w:sz w:val="22"/>
          <w:szCs w:val="22"/>
        </w:rPr>
        <w:t xml:space="preserve">Potential Water Quality Impacts of Hard-Rock Lithium Mining. </w:t>
      </w:r>
      <w:r w:rsidR="005B28DF" w:rsidRPr="009816FB">
        <w:rPr>
          <w:rFonts w:ascii="Times New Roman" w:hAnsi="Times New Roman" w:cs="Times New Roman"/>
          <w:sz w:val="22"/>
          <w:szCs w:val="22"/>
        </w:rPr>
        <w:t>AGU Fall Meeting</w:t>
      </w:r>
    </w:p>
    <w:p w14:paraId="4FFB0C05" w14:textId="48E872EB" w:rsidR="0036348C" w:rsidRPr="009816FB" w:rsidRDefault="0036348C" w:rsidP="00D86857">
      <w:pPr>
        <w:spacing w:after="6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Williams, G</w:t>
      </w:r>
      <w:r w:rsidRPr="009816FB">
        <w:rPr>
          <w:rFonts w:ascii="Times New Roman" w:hAnsi="Times New Roman" w:cs="Times New Roman"/>
          <w:sz w:val="22"/>
          <w:szCs w:val="22"/>
        </w:rPr>
        <w:t>.; Wang, Z.; Hill, R.; Vengosh, A. (2023)</w:t>
      </w:r>
      <w:r w:rsidR="0086338D" w:rsidRPr="009816FB">
        <w:rPr>
          <w:rFonts w:ascii="Times New Roman" w:hAnsi="Times New Roman" w:cs="Times New Roman"/>
          <w:sz w:val="22"/>
          <w:szCs w:val="22"/>
        </w:rPr>
        <w:t xml:space="preserve"> [poster]</w:t>
      </w:r>
      <w:r w:rsidRPr="009816FB">
        <w:rPr>
          <w:rFonts w:ascii="Times New Roman" w:hAnsi="Times New Roman" w:cs="Times New Roman"/>
          <w:sz w:val="22"/>
          <w:szCs w:val="22"/>
        </w:rPr>
        <w:t xml:space="preserve"> Water Quality and Legacy Lithium Mining in North Carolina: Insights on the Impacts of Future Lithium Mining. Goldschmidt Conference</w:t>
      </w:r>
    </w:p>
    <w:p w14:paraId="0A43796B" w14:textId="03D9BA64" w:rsidR="003330B2" w:rsidRPr="009816FB" w:rsidRDefault="00DF56AE" w:rsidP="00D86857">
      <w:pPr>
        <w:spacing w:after="6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Williams, G</w:t>
      </w:r>
      <w:r w:rsidRPr="009816FB">
        <w:rPr>
          <w:rFonts w:ascii="Times New Roman" w:hAnsi="Times New Roman" w:cs="Times New Roman"/>
          <w:sz w:val="22"/>
          <w:szCs w:val="22"/>
        </w:rPr>
        <w:t>.;</w:t>
      </w:r>
      <w:r w:rsidR="003330B2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Pr="009816FB">
        <w:rPr>
          <w:rFonts w:ascii="Times New Roman" w:hAnsi="Times New Roman" w:cs="Times New Roman"/>
          <w:sz w:val="22"/>
          <w:szCs w:val="22"/>
        </w:rPr>
        <w:t>Vengosh, A.; Wang, Z.;</w:t>
      </w:r>
      <w:r w:rsidR="003330B2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Pr="009816FB">
        <w:rPr>
          <w:rFonts w:ascii="Times New Roman" w:hAnsi="Times New Roman" w:cs="Times New Roman"/>
          <w:sz w:val="22"/>
          <w:szCs w:val="22"/>
        </w:rPr>
        <w:t>Hill, R</w:t>
      </w:r>
      <w:r w:rsidR="003330B2" w:rsidRPr="009816FB">
        <w:rPr>
          <w:rFonts w:ascii="Times New Roman" w:hAnsi="Times New Roman" w:cs="Times New Roman"/>
          <w:sz w:val="22"/>
          <w:szCs w:val="22"/>
        </w:rPr>
        <w:t>.</w:t>
      </w:r>
      <w:r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3330B2" w:rsidRPr="009816FB">
        <w:rPr>
          <w:rFonts w:ascii="Times New Roman" w:hAnsi="Times New Roman" w:cs="Times New Roman"/>
          <w:sz w:val="22"/>
          <w:szCs w:val="22"/>
        </w:rPr>
        <w:t>(2022)</w:t>
      </w:r>
      <w:r w:rsidR="0086338D" w:rsidRPr="009816FB">
        <w:rPr>
          <w:rFonts w:ascii="Times New Roman" w:hAnsi="Times New Roman" w:cs="Times New Roman"/>
          <w:sz w:val="22"/>
          <w:szCs w:val="22"/>
        </w:rPr>
        <w:t xml:space="preserve"> [oral] </w:t>
      </w:r>
      <w:r w:rsidR="003330B2" w:rsidRPr="009816FB">
        <w:rPr>
          <w:rFonts w:ascii="Times New Roman" w:hAnsi="Times New Roman" w:cs="Times New Roman"/>
          <w:sz w:val="22"/>
          <w:szCs w:val="22"/>
        </w:rPr>
        <w:t>Elemental Fluxes in Global Phosphate Ores: Evaluation of a Potential Resource for Critical Elements</w:t>
      </w:r>
      <w:r w:rsidR="003B4095" w:rsidRPr="009816FB">
        <w:rPr>
          <w:rFonts w:ascii="Times New Roman" w:hAnsi="Times New Roman" w:cs="Times New Roman"/>
          <w:sz w:val="22"/>
          <w:szCs w:val="22"/>
        </w:rPr>
        <w:t>.</w:t>
      </w:r>
      <w:r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5B28DF" w:rsidRPr="009816FB">
        <w:rPr>
          <w:rFonts w:ascii="Times New Roman" w:hAnsi="Times New Roman" w:cs="Times New Roman"/>
          <w:sz w:val="22"/>
          <w:szCs w:val="22"/>
        </w:rPr>
        <w:t>GSA Connects</w:t>
      </w:r>
    </w:p>
    <w:p w14:paraId="159E6C57" w14:textId="4CB63635" w:rsidR="00B330D6" w:rsidRPr="009816FB" w:rsidRDefault="00DF56AE" w:rsidP="00D86857">
      <w:pPr>
        <w:spacing w:after="6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Williams, G</w:t>
      </w:r>
      <w:r w:rsidRPr="009816FB">
        <w:rPr>
          <w:rFonts w:ascii="Times New Roman" w:hAnsi="Times New Roman" w:cs="Times New Roman"/>
          <w:sz w:val="22"/>
          <w:szCs w:val="22"/>
        </w:rPr>
        <w:t>.; Hill, R.; Wang, Z.; Vengosh, A.</w:t>
      </w:r>
      <w:r w:rsidR="003330B2" w:rsidRPr="009816FB">
        <w:rPr>
          <w:rFonts w:ascii="Times New Roman" w:hAnsi="Times New Roman" w:cs="Times New Roman"/>
          <w:sz w:val="22"/>
          <w:szCs w:val="22"/>
        </w:rPr>
        <w:t xml:space="preserve"> (2022)</w:t>
      </w:r>
      <w:r w:rsidR="0086338D" w:rsidRPr="009816FB">
        <w:rPr>
          <w:rFonts w:ascii="Times New Roman" w:hAnsi="Times New Roman" w:cs="Times New Roman"/>
          <w:sz w:val="22"/>
          <w:szCs w:val="22"/>
        </w:rPr>
        <w:t xml:space="preserve"> [poster]</w:t>
      </w:r>
      <w:r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3330B2" w:rsidRPr="009816FB">
        <w:rPr>
          <w:rFonts w:ascii="Times New Roman" w:hAnsi="Times New Roman" w:cs="Times New Roman"/>
          <w:sz w:val="22"/>
          <w:szCs w:val="22"/>
        </w:rPr>
        <w:t>Multiple Isotopes as Potential Tracers for Contaminants Derived from Lithium Mine Wastes</w:t>
      </w:r>
      <w:r w:rsidR="003B4095" w:rsidRPr="009816FB">
        <w:rPr>
          <w:rFonts w:ascii="Times New Roman" w:hAnsi="Times New Roman" w:cs="Times New Roman"/>
          <w:sz w:val="22"/>
          <w:szCs w:val="22"/>
        </w:rPr>
        <w:t>.</w:t>
      </w:r>
      <w:r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5B28DF" w:rsidRPr="009816FB">
        <w:rPr>
          <w:rFonts w:ascii="Times New Roman" w:hAnsi="Times New Roman" w:cs="Times New Roman"/>
          <w:sz w:val="22"/>
          <w:szCs w:val="22"/>
        </w:rPr>
        <w:t xml:space="preserve">GSA Connects </w:t>
      </w:r>
    </w:p>
    <w:p w14:paraId="268D57CC" w14:textId="7DC20D93" w:rsidR="00307A00" w:rsidRPr="009816FB" w:rsidRDefault="00DF56AE" w:rsidP="00D86857">
      <w:pPr>
        <w:spacing w:after="60"/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Williams, G</w:t>
      </w:r>
      <w:r w:rsidRPr="009816FB">
        <w:rPr>
          <w:rFonts w:ascii="Times New Roman" w:hAnsi="Times New Roman" w:cs="Times New Roman"/>
          <w:sz w:val="22"/>
          <w:szCs w:val="22"/>
        </w:rPr>
        <w:t>.; Hill, R.; Wang, Z.; Whittaker, M.; Stringfellow, W.; Vengosh, A. (2022)</w:t>
      </w:r>
      <w:r w:rsidR="0086338D" w:rsidRPr="009816FB">
        <w:rPr>
          <w:rFonts w:ascii="Times New Roman" w:hAnsi="Times New Roman" w:cs="Times New Roman"/>
          <w:sz w:val="22"/>
          <w:szCs w:val="22"/>
        </w:rPr>
        <w:t xml:space="preserve"> [poster]</w:t>
      </w:r>
      <w:r w:rsidRPr="009816FB">
        <w:rPr>
          <w:rFonts w:ascii="Times New Roman" w:hAnsi="Times New Roman" w:cs="Times New Roman"/>
          <w:sz w:val="22"/>
          <w:szCs w:val="22"/>
        </w:rPr>
        <w:t xml:space="preserve"> Strontium Isotope Geochemistry as a Potential Tracer for Contaminants Derived from Lithium Mine Wastes</w:t>
      </w:r>
      <w:r w:rsidR="003B4095" w:rsidRPr="009816FB">
        <w:rPr>
          <w:rFonts w:ascii="Times New Roman" w:hAnsi="Times New Roman" w:cs="Times New Roman"/>
          <w:sz w:val="22"/>
          <w:szCs w:val="22"/>
        </w:rPr>
        <w:t>.</w:t>
      </w:r>
      <w:r w:rsidRPr="009816FB">
        <w:rPr>
          <w:rFonts w:ascii="Times New Roman" w:hAnsi="Times New Roman" w:cs="Times New Roman"/>
          <w:sz w:val="22"/>
          <w:szCs w:val="22"/>
        </w:rPr>
        <w:t xml:space="preserve"> Goldschmidt Conference</w:t>
      </w:r>
    </w:p>
    <w:p w14:paraId="165BCFFF" w14:textId="77777777" w:rsidR="00DF56AE" w:rsidRDefault="00DF56AE" w:rsidP="00D86857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61386FFC" w14:textId="5B3A57FD" w:rsidR="004B736A" w:rsidRPr="00F1682E" w:rsidRDefault="004B736A" w:rsidP="00D86857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682E">
        <w:rPr>
          <w:rFonts w:ascii="Times New Roman" w:hAnsi="Times New Roman" w:cs="Times New Roman"/>
          <w:b/>
          <w:bCs/>
          <w:sz w:val="28"/>
          <w:szCs w:val="28"/>
        </w:rPr>
        <w:t>ACADEMIC SERVICE &amp; EXPERIENCE</w:t>
      </w:r>
    </w:p>
    <w:p w14:paraId="19B8481F" w14:textId="05E592A7" w:rsidR="004B736A" w:rsidRPr="009816FB" w:rsidRDefault="004B736A" w:rsidP="00D86857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Duke University</w:t>
      </w:r>
      <w:r w:rsidRPr="009816FB">
        <w:rPr>
          <w:rFonts w:ascii="Times New Roman" w:hAnsi="Times New Roman" w:cs="Times New Roman"/>
          <w:sz w:val="22"/>
          <w:szCs w:val="22"/>
        </w:rPr>
        <w:t xml:space="preserve">, Earth &amp; Climate Science Department Seminar </w:t>
      </w:r>
      <w:r w:rsidRPr="009816FB">
        <w:rPr>
          <w:rFonts w:ascii="Times New Roman" w:hAnsi="Times New Roman" w:cs="Times New Roman"/>
          <w:sz w:val="22"/>
          <w:szCs w:val="22"/>
          <w:u w:val="single"/>
        </w:rPr>
        <w:t>Organizer</w:t>
      </w:r>
      <w:r w:rsidR="008615CC" w:rsidRPr="009816FB">
        <w:rPr>
          <w:rFonts w:ascii="Times New Roman" w:hAnsi="Times New Roman" w:cs="Times New Roman"/>
          <w:sz w:val="22"/>
          <w:szCs w:val="22"/>
          <w:u w:val="single"/>
        </w:rPr>
        <w:t xml:space="preserve"> &amp; Discussion Leader</w:t>
      </w:r>
      <w:r w:rsidRPr="009816FB">
        <w:rPr>
          <w:rFonts w:ascii="Times New Roman" w:hAnsi="Times New Roman" w:cs="Times New Roman"/>
          <w:sz w:val="22"/>
          <w:szCs w:val="22"/>
        </w:rPr>
        <w:t>, 2022-2024</w:t>
      </w:r>
    </w:p>
    <w:p w14:paraId="079EF0A2" w14:textId="3DE602F9" w:rsidR="004B736A" w:rsidRPr="004847F9" w:rsidRDefault="004B736A" w:rsidP="00D8685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Conference Session</w:t>
      </w:r>
      <w:r w:rsidR="004847F9">
        <w:rPr>
          <w:rFonts w:ascii="Times New Roman" w:hAnsi="Times New Roman" w:cs="Times New Roman"/>
          <w:b/>
          <w:bCs/>
          <w:sz w:val="22"/>
          <w:szCs w:val="22"/>
        </w:rPr>
        <w:t xml:space="preserve"> Co-Chair</w:t>
      </w:r>
    </w:p>
    <w:p w14:paraId="0AD61EDC" w14:textId="1A4F5AE1" w:rsidR="00F90C31" w:rsidRDefault="00341984" w:rsidP="00D868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2026 (upcoming), </w:t>
      </w:r>
      <w:r w:rsidR="003E3EFD">
        <w:rPr>
          <w:rFonts w:ascii="Times New Roman" w:hAnsi="Times New Roman" w:cs="Times New Roman"/>
          <w:sz w:val="22"/>
          <w:szCs w:val="22"/>
        </w:rPr>
        <w:t xml:space="preserve">Goldschmidt, </w:t>
      </w:r>
      <w:r w:rsidR="00A37008">
        <w:rPr>
          <w:rFonts w:ascii="Times New Roman" w:hAnsi="Times New Roman" w:cs="Times New Roman"/>
          <w:sz w:val="22"/>
          <w:szCs w:val="22"/>
        </w:rPr>
        <w:t xml:space="preserve">Montréal, Canada; C Chen, T Martins, </w:t>
      </w:r>
      <w:r w:rsidR="00D711E0">
        <w:rPr>
          <w:rFonts w:ascii="Times New Roman" w:hAnsi="Times New Roman" w:cs="Times New Roman"/>
          <w:sz w:val="22"/>
          <w:szCs w:val="22"/>
        </w:rPr>
        <w:t xml:space="preserve">F </w:t>
      </w:r>
      <w:proofErr w:type="spellStart"/>
      <w:r w:rsidR="00D711E0">
        <w:rPr>
          <w:rFonts w:ascii="Times New Roman" w:hAnsi="Times New Roman" w:cs="Times New Roman"/>
          <w:sz w:val="22"/>
          <w:szCs w:val="22"/>
        </w:rPr>
        <w:t>Putzolu</w:t>
      </w:r>
      <w:proofErr w:type="spellEnd"/>
      <w:r w:rsidR="00D711E0">
        <w:rPr>
          <w:rFonts w:ascii="Times New Roman" w:hAnsi="Times New Roman" w:cs="Times New Roman"/>
          <w:sz w:val="22"/>
          <w:szCs w:val="22"/>
        </w:rPr>
        <w:t xml:space="preserve">, </w:t>
      </w:r>
      <w:r w:rsidR="00D711E0">
        <w:rPr>
          <w:rFonts w:ascii="Times New Roman" w:hAnsi="Times New Roman" w:cs="Times New Roman"/>
          <w:b/>
          <w:bCs/>
          <w:sz w:val="22"/>
          <w:szCs w:val="22"/>
        </w:rPr>
        <w:t>GDZ Williams</w:t>
      </w:r>
      <w:r w:rsidR="00D711E0">
        <w:rPr>
          <w:rFonts w:ascii="Times New Roman" w:hAnsi="Times New Roman" w:cs="Times New Roman"/>
          <w:sz w:val="22"/>
          <w:szCs w:val="22"/>
        </w:rPr>
        <w:t xml:space="preserve"> – </w:t>
      </w:r>
      <w:r w:rsidR="00D711E0" w:rsidRPr="00603E88">
        <w:rPr>
          <w:rFonts w:ascii="Times New Roman" w:hAnsi="Times New Roman" w:cs="Times New Roman"/>
          <w:i/>
          <w:iCs/>
          <w:sz w:val="22"/>
          <w:szCs w:val="22"/>
        </w:rPr>
        <w:t>Lithium resources across Earth systems</w:t>
      </w:r>
    </w:p>
    <w:p w14:paraId="5E4F4393" w14:textId="69F84025" w:rsidR="00896338" w:rsidRPr="009816FB" w:rsidRDefault="004B736A" w:rsidP="00D868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2025</w:t>
      </w:r>
      <w:r w:rsidR="00F672A4" w:rsidRPr="009816FB">
        <w:rPr>
          <w:rFonts w:ascii="Times New Roman" w:hAnsi="Times New Roman" w:cs="Times New Roman"/>
          <w:sz w:val="22"/>
          <w:szCs w:val="22"/>
        </w:rPr>
        <w:t>,</w:t>
      </w:r>
      <w:r w:rsidRPr="009816FB">
        <w:rPr>
          <w:rFonts w:ascii="Times New Roman" w:hAnsi="Times New Roman" w:cs="Times New Roman"/>
          <w:sz w:val="22"/>
          <w:szCs w:val="22"/>
        </w:rPr>
        <w:t xml:space="preserve"> The 3</w:t>
      </w:r>
      <w:r w:rsidRPr="009816FB">
        <w:rPr>
          <w:rFonts w:ascii="Times New Roman" w:hAnsi="Times New Roman" w:cs="Times New Roman"/>
          <w:sz w:val="22"/>
          <w:szCs w:val="22"/>
          <w:vertAlign w:val="superscript"/>
        </w:rPr>
        <w:t>rd</w:t>
      </w:r>
      <w:r w:rsidRPr="009816FB">
        <w:rPr>
          <w:rFonts w:ascii="Times New Roman" w:hAnsi="Times New Roman" w:cs="Times New Roman"/>
          <w:sz w:val="22"/>
          <w:szCs w:val="22"/>
        </w:rPr>
        <w:t xml:space="preserve"> International Association of Geochemistry Conference, Cagliari, Italy</w:t>
      </w:r>
      <w:r w:rsidR="00A37008">
        <w:rPr>
          <w:rFonts w:ascii="Times New Roman" w:hAnsi="Times New Roman" w:cs="Times New Roman"/>
          <w:sz w:val="22"/>
          <w:szCs w:val="22"/>
        </w:rPr>
        <w:t>;</w:t>
      </w:r>
      <w:r w:rsidRPr="009816FB">
        <w:rPr>
          <w:rFonts w:ascii="Times New Roman" w:hAnsi="Times New Roman" w:cs="Times New Roman"/>
          <w:sz w:val="22"/>
          <w:szCs w:val="22"/>
        </w:rPr>
        <w:t xml:space="preserve"> E Sacchi, </w:t>
      </w:r>
      <w:r w:rsidRPr="009816FB">
        <w:rPr>
          <w:rFonts w:ascii="Times New Roman" w:hAnsi="Times New Roman" w:cs="Times New Roman"/>
          <w:b/>
          <w:bCs/>
          <w:sz w:val="22"/>
          <w:szCs w:val="22"/>
        </w:rPr>
        <w:t>GDZ Williams</w:t>
      </w:r>
      <w:r w:rsidRPr="009816FB">
        <w:rPr>
          <w:rFonts w:ascii="Times New Roman" w:hAnsi="Times New Roman" w:cs="Times New Roman"/>
          <w:sz w:val="22"/>
          <w:szCs w:val="22"/>
        </w:rPr>
        <w:t xml:space="preserve"> – </w:t>
      </w:r>
      <w:r w:rsidR="00896338" w:rsidRPr="009816FB">
        <w:rPr>
          <w:rFonts w:ascii="Times New Roman" w:hAnsi="Times New Roman" w:cs="Times New Roman"/>
          <w:i/>
          <w:iCs/>
          <w:sz w:val="22"/>
          <w:szCs w:val="22"/>
        </w:rPr>
        <w:t>Isotopic Tools and Applications for Sustainable Water Management, Mining-Related Settings, Environmental Sciences, and the Energy Transition</w:t>
      </w:r>
    </w:p>
    <w:p w14:paraId="5E704261" w14:textId="0F1035C0" w:rsidR="004B736A" w:rsidRPr="009816FB" w:rsidRDefault="004B736A" w:rsidP="00D86857">
      <w:pPr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Reviewer: </w:t>
      </w:r>
      <w:proofErr w:type="spellStart"/>
      <w:r w:rsidR="00755504">
        <w:rPr>
          <w:rFonts w:ascii="Times New Roman" w:hAnsi="Times New Roman" w:cs="Times New Roman"/>
          <w:sz w:val="22"/>
          <w:szCs w:val="22"/>
        </w:rPr>
        <w:t>Geochimica</w:t>
      </w:r>
      <w:proofErr w:type="spellEnd"/>
      <w:r w:rsidR="00755504">
        <w:rPr>
          <w:rFonts w:ascii="Times New Roman" w:hAnsi="Times New Roman" w:cs="Times New Roman"/>
          <w:sz w:val="22"/>
          <w:szCs w:val="22"/>
        </w:rPr>
        <w:t xml:space="preserve"> et </w:t>
      </w:r>
      <w:proofErr w:type="spellStart"/>
      <w:r w:rsidR="00755504">
        <w:rPr>
          <w:rFonts w:ascii="Times New Roman" w:hAnsi="Times New Roman" w:cs="Times New Roman"/>
          <w:sz w:val="22"/>
          <w:szCs w:val="22"/>
        </w:rPr>
        <w:t>Cosmochimica</w:t>
      </w:r>
      <w:proofErr w:type="spellEnd"/>
      <w:r w:rsidR="00755504">
        <w:rPr>
          <w:rFonts w:ascii="Times New Roman" w:hAnsi="Times New Roman" w:cs="Times New Roman"/>
          <w:sz w:val="22"/>
          <w:szCs w:val="22"/>
        </w:rPr>
        <w:t xml:space="preserve"> Acta, </w:t>
      </w:r>
      <w:r w:rsidRPr="009816FB">
        <w:rPr>
          <w:rFonts w:ascii="Times New Roman" w:hAnsi="Times New Roman" w:cs="Times New Roman"/>
          <w:sz w:val="22"/>
          <w:szCs w:val="22"/>
        </w:rPr>
        <w:t>Applied Geochemistry</w:t>
      </w:r>
    </w:p>
    <w:p w14:paraId="7148FF26" w14:textId="1C5DE1D7" w:rsidR="004B736A" w:rsidRPr="009816FB" w:rsidRDefault="004B736A" w:rsidP="00D86857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Society Affiliations:</w:t>
      </w:r>
      <w:r w:rsidRPr="009816FB">
        <w:rPr>
          <w:rFonts w:ascii="Times New Roman" w:hAnsi="Times New Roman" w:cs="Times New Roman"/>
          <w:sz w:val="22"/>
          <w:szCs w:val="22"/>
        </w:rPr>
        <w:t xml:space="preserve"> Geochemical Society, International Association of Geochemistry, American Geophysical Union, Geological Society of America</w:t>
      </w:r>
    </w:p>
    <w:p w14:paraId="35ABD1E7" w14:textId="77777777" w:rsidR="00896338" w:rsidRPr="00896338" w:rsidRDefault="00896338" w:rsidP="00D86857">
      <w:pPr>
        <w:jc w:val="center"/>
        <w:rPr>
          <w:rFonts w:ascii="Times New Roman" w:hAnsi="Times New Roman" w:cs="Times New Roman"/>
          <w:b/>
          <w:bCs/>
        </w:rPr>
      </w:pPr>
    </w:p>
    <w:p w14:paraId="2529C32F" w14:textId="5152AF1F" w:rsidR="00307A00" w:rsidRPr="00F1682E" w:rsidRDefault="00F42369" w:rsidP="00D86857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682E">
        <w:rPr>
          <w:rFonts w:ascii="Times New Roman" w:hAnsi="Times New Roman" w:cs="Times New Roman"/>
          <w:b/>
          <w:bCs/>
          <w:sz w:val="28"/>
          <w:szCs w:val="28"/>
        </w:rPr>
        <w:t>GRANTS &amp; AWARDS</w:t>
      </w:r>
    </w:p>
    <w:p w14:paraId="28443E07" w14:textId="3FE4E7D1" w:rsidR="00A13AF8" w:rsidRPr="009816FB" w:rsidRDefault="00A13AF8" w:rsidP="00D86857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Global Student Research Fund</w:t>
      </w:r>
      <w:r w:rsidRPr="009816FB">
        <w:rPr>
          <w:rFonts w:ascii="Times New Roman" w:hAnsi="Times New Roman" w:cs="Times New Roman"/>
          <w:sz w:val="22"/>
          <w:szCs w:val="22"/>
        </w:rPr>
        <w:t>, Duke Office of Global Affairs</w:t>
      </w:r>
      <w:r w:rsidR="001C4ABB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1C4ABB" w:rsidRPr="009816FB">
        <w:rPr>
          <w:rFonts w:ascii="Times New Roman" w:hAnsi="Times New Roman" w:cs="Times New Roman"/>
          <w:b/>
          <w:bCs/>
          <w:sz w:val="22"/>
          <w:szCs w:val="22"/>
        </w:rPr>
        <w:t>($2,145)</w:t>
      </w:r>
      <w:r w:rsidRPr="009816FB">
        <w:rPr>
          <w:rFonts w:ascii="Times New Roman" w:hAnsi="Times New Roman" w:cs="Times New Roman"/>
          <w:sz w:val="22"/>
          <w:szCs w:val="22"/>
        </w:rPr>
        <w:t>, 2025</w:t>
      </w:r>
    </w:p>
    <w:p w14:paraId="1CF6DCCB" w14:textId="1B8DF594" w:rsidR="008069B2" w:rsidRPr="009816FB" w:rsidRDefault="008069B2" w:rsidP="00D86857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Fall Tuition Scholarship</w:t>
      </w:r>
      <w:r w:rsidR="00B330D6" w:rsidRPr="009816FB">
        <w:rPr>
          <w:rFonts w:ascii="Times New Roman" w:hAnsi="Times New Roman" w:cs="Times New Roman"/>
          <w:sz w:val="22"/>
          <w:szCs w:val="22"/>
        </w:rPr>
        <w:t>, Duke Graduate School</w:t>
      </w:r>
      <w:r w:rsidR="00B008F5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B008F5" w:rsidRPr="009816FB">
        <w:rPr>
          <w:rFonts w:ascii="Times New Roman" w:hAnsi="Times New Roman" w:cs="Times New Roman"/>
          <w:b/>
          <w:bCs/>
          <w:sz w:val="22"/>
          <w:szCs w:val="22"/>
        </w:rPr>
        <w:t>($5,215)</w:t>
      </w:r>
      <w:r w:rsidRPr="009816FB">
        <w:rPr>
          <w:rFonts w:ascii="Times New Roman" w:hAnsi="Times New Roman" w:cs="Times New Roman"/>
          <w:sz w:val="22"/>
          <w:szCs w:val="22"/>
        </w:rPr>
        <w:t>, 2025</w:t>
      </w:r>
    </w:p>
    <w:p w14:paraId="75AF3ADE" w14:textId="5CEE5FFA" w:rsidR="00734510" w:rsidRPr="009816FB" w:rsidRDefault="00734510" w:rsidP="00D86857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Summer Research </w:t>
      </w:r>
      <w:r w:rsidR="001C4ABB" w:rsidRPr="009816FB">
        <w:rPr>
          <w:rFonts w:ascii="Times New Roman" w:hAnsi="Times New Roman" w:cs="Times New Roman"/>
          <w:b/>
          <w:bCs/>
          <w:sz w:val="22"/>
          <w:szCs w:val="22"/>
        </w:rPr>
        <w:t>Fellowship</w:t>
      </w:r>
      <w:r w:rsidR="00B330D6" w:rsidRPr="009816FB">
        <w:rPr>
          <w:rFonts w:ascii="Times New Roman" w:hAnsi="Times New Roman" w:cs="Times New Roman"/>
          <w:sz w:val="22"/>
          <w:szCs w:val="22"/>
        </w:rPr>
        <w:t>, Duke Graduate School</w:t>
      </w:r>
      <w:r w:rsidR="001C4ABB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1C4ABB" w:rsidRPr="009816FB">
        <w:rPr>
          <w:rFonts w:ascii="Times New Roman" w:hAnsi="Times New Roman" w:cs="Times New Roman"/>
          <w:b/>
          <w:bCs/>
          <w:sz w:val="22"/>
          <w:szCs w:val="22"/>
        </w:rPr>
        <w:t>($14,850)</w:t>
      </w:r>
      <w:r w:rsidRPr="009816FB">
        <w:rPr>
          <w:rFonts w:ascii="Times New Roman" w:hAnsi="Times New Roman" w:cs="Times New Roman"/>
          <w:sz w:val="22"/>
          <w:szCs w:val="22"/>
        </w:rPr>
        <w:t>, 2025</w:t>
      </w:r>
    </w:p>
    <w:p w14:paraId="503BB30E" w14:textId="327CAC72" w:rsidR="00C43FAD" w:rsidRPr="009816FB" w:rsidRDefault="00C43FAD" w:rsidP="00D86857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Chateaubriand Fellowship</w:t>
      </w:r>
      <w:r w:rsidRPr="009816FB">
        <w:rPr>
          <w:rFonts w:ascii="Times New Roman" w:hAnsi="Times New Roman" w:cs="Times New Roman"/>
          <w:sz w:val="22"/>
          <w:szCs w:val="22"/>
        </w:rPr>
        <w:t>, French Embassy to the USA</w:t>
      </w:r>
      <w:r w:rsidR="001C4ABB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1C4ABB" w:rsidRPr="009816FB">
        <w:rPr>
          <w:rFonts w:ascii="Times New Roman" w:hAnsi="Times New Roman" w:cs="Times New Roman"/>
          <w:b/>
          <w:bCs/>
          <w:sz w:val="22"/>
          <w:szCs w:val="22"/>
        </w:rPr>
        <w:t>(€7,967)</w:t>
      </w:r>
      <w:r w:rsidRPr="009816FB">
        <w:rPr>
          <w:rFonts w:ascii="Times New Roman" w:hAnsi="Times New Roman" w:cs="Times New Roman"/>
          <w:sz w:val="22"/>
          <w:szCs w:val="22"/>
        </w:rPr>
        <w:t xml:space="preserve">, </w:t>
      </w:r>
      <w:r w:rsidR="00C1529F" w:rsidRPr="009816FB">
        <w:rPr>
          <w:rFonts w:ascii="Times New Roman" w:hAnsi="Times New Roman" w:cs="Times New Roman"/>
          <w:sz w:val="22"/>
          <w:szCs w:val="22"/>
        </w:rPr>
        <w:t>to conduct lithium isotope work in Pau, France at UPPA</w:t>
      </w:r>
      <w:r w:rsidRPr="009816FB">
        <w:rPr>
          <w:rFonts w:ascii="Times New Roman" w:hAnsi="Times New Roman" w:cs="Times New Roman"/>
          <w:sz w:val="22"/>
          <w:szCs w:val="22"/>
        </w:rPr>
        <w:t>, 2024</w:t>
      </w:r>
    </w:p>
    <w:p w14:paraId="3B4A1F21" w14:textId="08D6C628" w:rsidR="00641806" w:rsidRPr="009816FB" w:rsidRDefault="00641806" w:rsidP="00D86857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Dissertation Research Travel Award: International</w:t>
      </w:r>
      <w:r w:rsidRPr="009816FB">
        <w:rPr>
          <w:rFonts w:ascii="Times New Roman" w:hAnsi="Times New Roman" w:cs="Times New Roman"/>
          <w:sz w:val="22"/>
          <w:szCs w:val="22"/>
        </w:rPr>
        <w:t>,</w:t>
      </w:r>
      <w:r w:rsidR="00B330D6" w:rsidRPr="009816FB">
        <w:rPr>
          <w:rFonts w:ascii="Times New Roman" w:hAnsi="Times New Roman" w:cs="Times New Roman"/>
          <w:sz w:val="22"/>
          <w:szCs w:val="22"/>
        </w:rPr>
        <w:t xml:space="preserve"> Duke Graduate School</w:t>
      </w:r>
      <w:r w:rsidR="001A4B05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1A4B05" w:rsidRPr="009816FB">
        <w:rPr>
          <w:rFonts w:ascii="Times New Roman" w:hAnsi="Times New Roman" w:cs="Times New Roman"/>
          <w:b/>
          <w:bCs/>
          <w:sz w:val="22"/>
          <w:szCs w:val="22"/>
        </w:rPr>
        <w:t>($5</w:t>
      </w:r>
      <w:r w:rsidR="001C4ABB" w:rsidRPr="009816FB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="001A4B05" w:rsidRPr="009816FB">
        <w:rPr>
          <w:rFonts w:ascii="Times New Roman" w:hAnsi="Times New Roman" w:cs="Times New Roman"/>
          <w:b/>
          <w:bCs/>
          <w:sz w:val="22"/>
          <w:szCs w:val="22"/>
        </w:rPr>
        <w:t>000)</w:t>
      </w:r>
      <w:r w:rsidR="00B330D6" w:rsidRPr="009816FB">
        <w:rPr>
          <w:rFonts w:ascii="Times New Roman" w:hAnsi="Times New Roman" w:cs="Times New Roman"/>
          <w:sz w:val="22"/>
          <w:szCs w:val="22"/>
        </w:rPr>
        <w:t>,</w:t>
      </w:r>
      <w:r w:rsidRPr="009816FB">
        <w:rPr>
          <w:rFonts w:ascii="Times New Roman" w:hAnsi="Times New Roman" w:cs="Times New Roman"/>
          <w:sz w:val="22"/>
          <w:szCs w:val="22"/>
        </w:rPr>
        <w:t xml:space="preserve"> 2023-2024</w:t>
      </w:r>
    </w:p>
    <w:p w14:paraId="5CAC8B9A" w14:textId="4B9E0947" w:rsidR="00641806" w:rsidRPr="009816FB" w:rsidRDefault="00641806" w:rsidP="00D86857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Dissertation Research Travel Award: Domestic</w:t>
      </w:r>
      <w:r w:rsidRPr="009816FB">
        <w:rPr>
          <w:rFonts w:ascii="Times New Roman" w:hAnsi="Times New Roman" w:cs="Times New Roman"/>
          <w:sz w:val="22"/>
          <w:szCs w:val="22"/>
        </w:rPr>
        <w:t>,</w:t>
      </w:r>
      <w:r w:rsidR="00B330D6" w:rsidRPr="009816FB">
        <w:rPr>
          <w:rFonts w:ascii="Times New Roman" w:hAnsi="Times New Roman" w:cs="Times New Roman"/>
          <w:sz w:val="22"/>
          <w:szCs w:val="22"/>
        </w:rPr>
        <w:t xml:space="preserve"> Duke Graduate School</w:t>
      </w:r>
      <w:r w:rsidR="001A4B05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1A4B05" w:rsidRPr="009816FB">
        <w:rPr>
          <w:rFonts w:ascii="Times New Roman" w:hAnsi="Times New Roman" w:cs="Times New Roman"/>
          <w:b/>
          <w:bCs/>
          <w:sz w:val="22"/>
          <w:szCs w:val="22"/>
        </w:rPr>
        <w:t>($4</w:t>
      </w:r>
      <w:r w:rsidR="001C4ABB" w:rsidRPr="009816FB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="001A4B05" w:rsidRPr="009816FB">
        <w:rPr>
          <w:rFonts w:ascii="Times New Roman" w:hAnsi="Times New Roman" w:cs="Times New Roman"/>
          <w:b/>
          <w:bCs/>
          <w:sz w:val="22"/>
          <w:szCs w:val="22"/>
        </w:rPr>
        <w:t>000)</w:t>
      </w:r>
      <w:r w:rsidR="001A4B05" w:rsidRPr="009816FB">
        <w:rPr>
          <w:rFonts w:ascii="Times New Roman" w:hAnsi="Times New Roman" w:cs="Times New Roman"/>
          <w:sz w:val="22"/>
          <w:szCs w:val="22"/>
        </w:rPr>
        <w:t>,</w:t>
      </w:r>
      <w:r w:rsidRPr="009816FB">
        <w:rPr>
          <w:rFonts w:ascii="Times New Roman" w:hAnsi="Times New Roman" w:cs="Times New Roman"/>
          <w:sz w:val="22"/>
          <w:szCs w:val="22"/>
        </w:rPr>
        <w:t xml:space="preserve"> 2023-2024</w:t>
      </w:r>
    </w:p>
    <w:p w14:paraId="174B14AF" w14:textId="0D64105F" w:rsidR="006A0463" w:rsidRPr="009816FB" w:rsidRDefault="006A0463" w:rsidP="00D86857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Potential Impacts of Lithium Mining on Water Quality in North Carolina</w:t>
      </w:r>
      <w:r w:rsidR="00B330D6" w:rsidRPr="009816FB">
        <w:rPr>
          <w:rFonts w:ascii="Times New Roman" w:hAnsi="Times New Roman" w:cs="Times New Roman"/>
          <w:sz w:val="22"/>
          <w:szCs w:val="22"/>
        </w:rPr>
        <w:t>, NC Water Resources Research Institute</w:t>
      </w:r>
      <w:r w:rsidR="001A4B05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1A4B05" w:rsidRPr="009816FB">
        <w:rPr>
          <w:rFonts w:ascii="Times New Roman" w:hAnsi="Times New Roman" w:cs="Times New Roman"/>
          <w:b/>
          <w:bCs/>
          <w:sz w:val="22"/>
          <w:szCs w:val="22"/>
        </w:rPr>
        <w:t>($120,000</w:t>
      </w:r>
      <w:r w:rsidR="00AB25E4"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B25E4" w:rsidRPr="009816FB">
        <w:rPr>
          <w:rFonts w:ascii="Times New Roman" w:hAnsi="Times New Roman" w:cs="Times New Roman"/>
          <w:b/>
          <w:bCs/>
          <w:i/>
          <w:iCs/>
          <w:sz w:val="22"/>
          <w:szCs w:val="22"/>
        </w:rPr>
        <w:t>direct</w:t>
      </w:r>
      <w:r w:rsidR="001A4B05" w:rsidRPr="009816FB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1A4B05" w:rsidRPr="009816FB">
        <w:rPr>
          <w:rFonts w:ascii="Times New Roman" w:hAnsi="Times New Roman" w:cs="Times New Roman"/>
          <w:sz w:val="22"/>
          <w:szCs w:val="22"/>
        </w:rPr>
        <w:t>,</w:t>
      </w:r>
      <w:r w:rsidRPr="009816FB">
        <w:rPr>
          <w:rFonts w:ascii="Times New Roman" w:hAnsi="Times New Roman" w:cs="Times New Roman"/>
          <w:sz w:val="22"/>
          <w:szCs w:val="22"/>
        </w:rPr>
        <w:t xml:space="preserve"> PI Avner Vengosh (</w:t>
      </w:r>
      <w:r w:rsidR="0009154A" w:rsidRPr="009816FB">
        <w:rPr>
          <w:rFonts w:ascii="Times New Roman" w:hAnsi="Times New Roman" w:cs="Times New Roman"/>
          <w:sz w:val="22"/>
          <w:szCs w:val="22"/>
        </w:rPr>
        <w:t>written with</w:t>
      </w:r>
      <w:r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Pr="009816FB">
        <w:rPr>
          <w:rFonts w:ascii="Times New Roman" w:hAnsi="Times New Roman" w:cs="Times New Roman"/>
          <w:sz w:val="22"/>
          <w:szCs w:val="22"/>
          <w:u w:val="single"/>
        </w:rPr>
        <w:t>Gordon Williams</w:t>
      </w:r>
      <w:r w:rsidRPr="009816FB">
        <w:rPr>
          <w:rFonts w:ascii="Times New Roman" w:hAnsi="Times New Roman" w:cs="Times New Roman"/>
          <w:sz w:val="22"/>
          <w:szCs w:val="22"/>
        </w:rPr>
        <w:t>)</w:t>
      </w:r>
      <w:r w:rsidR="0009154A" w:rsidRPr="009816FB">
        <w:rPr>
          <w:rFonts w:ascii="Times New Roman" w:hAnsi="Times New Roman" w:cs="Times New Roman"/>
          <w:sz w:val="22"/>
          <w:szCs w:val="22"/>
        </w:rPr>
        <w:t>, 2023-2025</w:t>
      </w:r>
    </w:p>
    <w:p w14:paraId="56B044E3" w14:textId="123EB1C1" w:rsidR="00430703" w:rsidRPr="009816FB" w:rsidRDefault="00430703" w:rsidP="00D86857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The Potential Environmental Effects of Lithium Mining and Extraction</w:t>
      </w:r>
      <w:r w:rsidR="00B330D6"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="00B330D6" w:rsidRPr="009816FB">
        <w:rPr>
          <w:rFonts w:ascii="Times New Roman" w:hAnsi="Times New Roman" w:cs="Times New Roman"/>
          <w:sz w:val="22"/>
          <w:szCs w:val="22"/>
        </w:rPr>
        <w:t>Albemarle Corporation</w:t>
      </w:r>
      <w:r w:rsidR="001A4B05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1A4B05" w:rsidRPr="009816FB">
        <w:rPr>
          <w:rFonts w:ascii="Times New Roman" w:hAnsi="Times New Roman" w:cs="Times New Roman"/>
          <w:b/>
          <w:bCs/>
          <w:sz w:val="22"/>
          <w:szCs w:val="22"/>
        </w:rPr>
        <w:t>($</w:t>
      </w:r>
      <w:r w:rsidR="0079073A" w:rsidRPr="009816FB">
        <w:rPr>
          <w:rFonts w:ascii="Times New Roman" w:hAnsi="Times New Roman" w:cs="Times New Roman"/>
          <w:b/>
          <w:bCs/>
          <w:sz w:val="22"/>
          <w:szCs w:val="22"/>
        </w:rPr>
        <w:t>396,230</w:t>
      </w:r>
      <w:r w:rsidR="00326688"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326688" w:rsidRPr="009816FB">
        <w:rPr>
          <w:rFonts w:ascii="Times New Roman" w:hAnsi="Times New Roman" w:cs="Times New Roman"/>
          <w:b/>
          <w:bCs/>
          <w:i/>
          <w:iCs/>
          <w:sz w:val="22"/>
          <w:szCs w:val="22"/>
        </w:rPr>
        <w:t>direct</w:t>
      </w:r>
      <w:r w:rsidR="001A4B05" w:rsidRPr="009816FB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1A4B05" w:rsidRPr="009816FB">
        <w:rPr>
          <w:rFonts w:ascii="Times New Roman" w:hAnsi="Times New Roman" w:cs="Times New Roman"/>
          <w:sz w:val="22"/>
          <w:szCs w:val="22"/>
        </w:rPr>
        <w:t>,</w:t>
      </w:r>
      <w:r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Pr="009816FB">
        <w:rPr>
          <w:rFonts w:ascii="Times New Roman" w:hAnsi="Times New Roman" w:cs="Times New Roman"/>
          <w:sz w:val="22"/>
          <w:szCs w:val="22"/>
          <w:u w:val="single"/>
        </w:rPr>
        <w:t>G. Williams</w:t>
      </w:r>
      <w:r w:rsidRPr="009816FB">
        <w:rPr>
          <w:rFonts w:ascii="Times New Roman" w:hAnsi="Times New Roman" w:cs="Times New Roman"/>
          <w:sz w:val="22"/>
          <w:szCs w:val="22"/>
        </w:rPr>
        <w:t>, A. Vengosh, D. Shindell, 202</w:t>
      </w:r>
      <w:r w:rsidR="00641806" w:rsidRPr="009816FB">
        <w:rPr>
          <w:rFonts w:ascii="Times New Roman" w:hAnsi="Times New Roman" w:cs="Times New Roman"/>
          <w:sz w:val="22"/>
          <w:szCs w:val="22"/>
        </w:rPr>
        <w:t>3</w:t>
      </w:r>
      <w:r w:rsidRPr="009816FB">
        <w:rPr>
          <w:rFonts w:ascii="Times New Roman" w:hAnsi="Times New Roman" w:cs="Times New Roman"/>
          <w:sz w:val="22"/>
          <w:szCs w:val="22"/>
        </w:rPr>
        <w:t>-</w:t>
      </w:r>
      <w:r w:rsidR="00641806" w:rsidRPr="009816FB">
        <w:rPr>
          <w:rFonts w:ascii="Times New Roman" w:hAnsi="Times New Roman" w:cs="Times New Roman"/>
          <w:sz w:val="22"/>
          <w:szCs w:val="22"/>
        </w:rPr>
        <w:t>20</w:t>
      </w:r>
      <w:r w:rsidRPr="009816FB">
        <w:rPr>
          <w:rFonts w:ascii="Times New Roman" w:hAnsi="Times New Roman" w:cs="Times New Roman"/>
          <w:sz w:val="22"/>
          <w:szCs w:val="22"/>
        </w:rPr>
        <w:t>2</w:t>
      </w:r>
      <w:r w:rsidR="00734510" w:rsidRPr="009816FB">
        <w:rPr>
          <w:rFonts w:ascii="Times New Roman" w:hAnsi="Times New Roman" w:cs="Times New Roman"/>
          <w:sz w:val="22"/>
          <w:szCs w:val="22"/>
        </w:rPr>
        <w:t>4</w:t>
      </w:r>
      <w:r w:rsidR="001A4B05" w:rsidRPr="009816F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C8C01D5" w14:textId="66417D1F" w:rsidR="00254816" w:rsidRPr="009816FB" w:rsidRDefault="00254816" w:rsidP="00D86857">
      <w:pPr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Graduate Student Research Grant</w:t>
      </w:r>
      <w:r w:rsidRPr="009816FB">
        <w:rPr>
          <w:rFonts w:ascii="Times New Roman" w:hAnsi="Times New Roman" w:cs="Times New Roman"/>
          <w:sz w:val="22"/>
          <w:szCs w:val="22"/>
        </w:rPr>
        <w:t>,</w:t>
      </w:r>
      <w:r w:rsidR="00B330D6" w:rsidRPr="009816FB">
        <w:rPr>
          <w:rFonts w:ascii="Times New Roman" w:hAnsi="Times New Roman" w:cs="Times New Roman"/>
          <w:sz w:val="22"/>
          <w:szCs w:val="22"/>
        </w:rPr>
        <w:t xml:space="preserve"> Geological Society of America</w:t>
      </w:r>
      <w:r w:rsidR="001A4B05"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1A4B05" w:rsidRPr="009816FB">
        <w:rPr>
          <w:rFonts w:ascii="Times New Roman" w:hAnsi="Times New Roman" w:cs="Times New Roman"/>
          <w:b/>
          <w:bCs/>
          <w:sz w:val="22"/>
          <w:szCs w:val="22"/>
        </w:rPr>
        <w:t>($1,749)</w:t>
      </w:r>
      <w:r w:rsidR="00B330D6" w:rsidRPr="009816FB">
        <w:rPr>
          <w:rFonts w:ascii="Times New Roman" w:hAnsi="Times New Roman" w:cs="Times New Roman"/>
          <w:sz w:val="22"/>
          <w:szCs w:val="22"/>
        </w:rPr>
        <w:t>,</w:t>
      </w:r>
      <w:r w:rsidRPr="009816FB">
        <w:rPr>
          <w:rFonts w:ascii="Times New Roman" w:hAnsi="Times New Roman" w:cs="Times New Roman"/>
          <w:sz w:val="22"/>
          <w:szCs w:val="22"/>
        </w:rPr>
        <w:t xml:space="preserve"> 2022</w:t>
      </w:r>
    </w:p>
    <w:p w14:paraId="4CE553FF" w14:textId="435D2466" w:rsidR="0021686C" w:rsidRPr="009816FB" w:rsidRDefault="0021686C" w:rsidP="00D86857">
      <w:pPr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Student Travel Grant</w:t>
      </w:r>
      <w:r w:rsidRPr="009816FB">
        <w:rPr>
          <w:rFonts w:ascii="Times New Roman" w:hAnsi="Times New Roman" w:cs="Times New Roman"/>
          <w:sz w:val="22"/>
          <w:szCs w:val="22"/>
        </w:rPr>
        <w:t>,</w:t>
      </w:r>
      <w:r w:rsidR="00B330D6" w:rsidRPr="009816FB">
        <w:rPr>
          <w:rFonts w:ascii="Times New Roman" w:hAnsi="Times New Roman" w:cs="Times New Roman"/>
          <w:sz w:val="22"/>
          <w:szCs w:val="22"/>
        </w:rPr>
        <w:t xml:space="preserve"> Geological Society of America,</w:t>
      </w:r>
      <w:r w:rsidRPr="009816FB">
        <w:rPr>
          <w:rFonts w:ascii="Times New Roman" w:hAnsi="Times New Roman" w:cs="Times New Roman"/>
          <w:sz w:val="22"/>
          <w:szCs w:val="22"/>
        </w:rPr>
        <w:t xml:space="preserve"> 2022</w:t>
      </w:r>
    </w:p>
    <w:p w14:paraId="006F2667" w14:textId="77777777" w:rsidR="00C1529F" w:rsidRDefault="00C1529F" w:rsidP="00D8685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3499FA1" w14:textId="2BF92D41" w:rsidR="00307A00" w:rsidRPr="00F1682E" w:rsidRDefault="0018146D" w:rsidP="00D86857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682E">
        <w:rPr>
          <w:rFonts w:ascii="Times New Roman" w:hAnsi="Times New Roman" w:cs="Times New Roman"/>
          <w:b/>
          <w:bCs/>
          <w:sz w:val="28"/>
          <w:szCs w:val="28"/>
        </w:rPr>
        <w:lastRenderedPageBreak/>
        <w:t>TEACHING &amp; MENTORING</w:t>
      </w:r>
    </w:p>
    <w:p w14:paraId="6567AA97" w14:textId="7CBAD241" w:rsidR="00307A00" w:rsidRPr="009816FB" w:rsidRDefault="00EA6D50" w:rsidP="00D86857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816FB">
        <w:rPr>
          <w:rFonts w:ascii="Times New Roman" w:hAnsi="Times New Roman" w:cs="Times New Roman"/>
          <w:i/>
          <w:iCs/>
          <w:sz w:val="22"/>
          <w:szCs w:val="22"/>
        </w:rPr>
        <w:t>Graduate Teaching Assistant</w:t>
      </w:r>
    </w:p>
    <w:p w14:paraId="099AE900" w14:textId="6829191B" w:rsidR="00307A00" w:rsidRPr="009816FB" w:rsidRDefault="00307A00" w:rsidP="00D86857">
      <w:pPr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EOS 101 Dynamic Earth</w:t>
      </w:r>
      <w:r w:rsidRPr="009816FB">
        <w:rPr>
          <w:rFonts w:ascii="Times New Roman" w:hAnsi="Times New Roman" w:cs="Times New Roman"/>
          <w:sz w:val="22"/>
          <w:szCs w:val="22"/>
        </w:rPr>
        <w:t xml:space="preserve"> with </w:t>
      </w:r>
      <w:r w:rsidR="00D31260" w:rsidRPr="009816FB">
        <w:rPr>
          <w:rFonts w:ascii="Times New Roman" w:hAnsi="Times New Roman" w:cs="Times New Roman"/>
          <w:sz w:val="22"/>
          <w:szCs w:val="22"/>
        </w:rPr>
        <w:t>Dr</w:t>
      </w:r>
      <w:r w:rsidR="00CE334A" w:rsidRPr="009816FB">
        <w:rPr>
          <w:rFonts w:ascii="Times New Roman" w:hAnsi="Times New Roman" w:cs="Times New Roman"/>
          <w:sz w:val="22"/>
          <w:szCs w:val="22"/>
        </w:rPr>
        <w:t xml:space="preserve">. </w:t>
      </w:r>
      <w:r w:rsidRPr="009816FB">
        <w:rPr>
          <w:rFonts w:ascii="Times New Roman" w:hAnsi="Times New Roman" w:cs="Times New Roman"/>
          <w:sz w:val="22"/>
          <w:szCs w:val="22"/>
        </w:rPr>
        <w:t>Emily Klein, Fall 2020</w:t>
      </w:r>
    </w:p>
    <w:p w14:paraId="526E7040" w14:textId="42258FA7" w:rsidR="00307A00" w:rsidRPr="009816FB" w:rsidRDefault="00307A00" w:rsidP="00D86857">
      <w:pPr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EOS 101 Dynamic Earth</w:t>
      </w:r>
      <w:r w:rsidRPr="009816FB">
        <w:rPr>
          <w:rFonts w:ascii="Times New Roman" w:hAnsi="Times New Roman" w:cs="Times New Roman"/>
          <w:sz w:val="22"/>
          <w:szCs w:val="22"/>
        </w:rPr>
        <w:t xml:space="preserve"> with </w:t>
      </w:r>
      <w:r w:rsidR="00CE334A" w:rsidRPr="009816FB">
        <w:rPr>
          <w:rFonts w:ascii="Times New Roman" w:hAnsi="Times New Roman" w:cs="Times New Roman"/>
          <w:sz w:val="22"/>
          <w:szCs w:val="22"/>
        </w:rPr>
        <w:t xml:space="preserve">Dr. </w:t>
      </w:r>
      <w:r w:rsidRPr="009816FB">
        <w:rPr>
          <w:rFonts w:ascii="Times New Roman" w:hAnsi="Times New Roman" w:cs="Times New Roman"/>
          <w:sz w:val="22"/>
          <w:szCs w:val="22"/>
        </w:rPr>
        <w:t>Alex Glass, Spring 2021</w:t>
      </w:r>
    </w:p>
    <w:p w14:paraId="5B10772F" w14:textId="2A1EAE1D" w:rsidR="00B658DB" w:rsidRPr="009816FB" w:rsidRDefault="00307A00" w:rsidP="00D86857">
      <w:pPr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EOS 220 Water Sciences</w:t>
      </w:r>
      <w:r w:rsidRPr="009816FB">
        <w:rPr>
          <w:rFonts w:ascii="Times New Roman" w:hAnsi="Times New Roman" w:cs="Times New Roman"/>
          <w:sz w:val="22"/>
          <w:szCs w:val="22"/>
        </w:rPr>
        <w:t xml:space="preserve"> with </w:t>
      </w:r>
      <w:r w:rsidR="00D31260" w:rsidRPr="009816FB">
        <w:rPr>
          <w:rFonts w:ascii="Times New Roman" w:hAnsi="Times New Roman" w:cs="Times New Roman"/>
          <w:sz w:val="22"/>
          <w:szCs w:val="22"/>
        </w:rPr>
        <w:t>Dr</w:t>
      </w:r>
      <w:r w:rsidR="00CE334A" w:rsidRPr="009816FB">
        <w:rPr>
          <w:rFonts w:ascii="Times New Roman" w:hAnsi="Times New Roman" w:cs="Times New Roman"/>
          <w:sz w:val="22"/>
          <w:szCs w:val="22"/>
        </w:rPr>
        <w:t xml:space="preserve">. </w:t>
      </w:r>
      <w:r w:rsidRPr="009816FB">
        <w:rPr>
          <w:rFonts w:ascii="Times New Roman" w:hAnsi="Times New Roman" w:cs="Times New Roman"/>
          <w:sz w:val="22"/>
          <w:szCs w:val="22"/>
        </w:rPr>
        <w:t>Avner Vengosh, Fall 2021</w:t>
      </w:r>
    </w:p>
    <w:p w14:paraId="563CC90C" w14:textId="56DE06B8" w:rsidR="00B658DB" w:rsidRPr="009816FB" w:rsidRDefault="00307A00" w:rsidP="00D86857">
      <w:pPr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EOS 524 Water Quality and Health</w:t>
      </w:r>
      <w:r w:rsidRPr="009816FB">
        <w:rPr>
          <w:rFonts w:ascii="Times New Roman" w:hAnsi="Times New Roman" w:cs="Times New Roman"/>
          <w:sz w:val="22"/>
          <w:szCs w:val="22"/>
        </w:rPr>
        <w:t xml:space="preserve"> with </w:t>
      </w:r>
      <w:r w:rsidR="00D31260" w:rsidRPr="009816FB">
        <w:rPr>
          <w:rFonts w:ascii="Times New Roman" w:hAnsi="Times New Roman" w:cs="Times New Roman"/>
          <w:sz w:val="22"/>
          <w:szCs w:val="22"/>
        </w:rPr>
        <w:t>Dr</w:t>
      </w:r>
      <w:r w:rsidR="00CE334A" w:rsidRPr="009816FB">
        <w:rPr>
          <w:rFonts w:ascii="Times New Roman" w:hAnsi="Times New Roman" w:cs="Times New Roman"/>
          <w:sz w:val="22"/>
          <w:szCs w:val="22"/>
        </w:rPr>
        <w:t xml:space="preserve">. </w:t>
      </w:r>
      <w:r w:rsidRPr="009816FB">
        <w:rPr>
          <w:rFonts w:ascii="Times New Roman" w:hAnsi="Times New Roman" w:cs="Times New Roman"/>
          <w:sz w:val="22"/>
          <w:szCs w:val="22"/>
        </w:rPr>
        <w:t>Avner Vengosh, Spring 2022</w:t>
      </w:r>
    </w:p>
    <w:p w14:paraId="42F12F39" w14:textId="717DE5C6" w:rsidR="00B658DB" w:rsidRPr="009816FB" w:rsidRDefault="00307A00" w:rsidP="00D86857">
      <w:pPr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ECS</w:t>
      </w:r>
      <w:r w:rsidR="00856A05"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 401 Geology of North Carolina</w:t>
      </w:r>
      <w:r w:rsidR="0018146D"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 (with </w:t>
      </w:r>
      <w:r w:rsidR="00EA6D50" w:rsidRPr="009816FB">
        <w:rPr>
          <w:rFonts w:ascii="Times New Roman" w:hAnsi="Times New Roman" w:cs="Times New Roman"/>
          <w:b/>
          <w:bCs/>
          <w:sz w:val="22"/>
          <w:szCs w:val="22"/>
        </w:rPr>
        <w:t>multi-day field trips)</w:t>
      </w:r>
      <w:r w:rsidR="00856A05" w:rsidRPr="009816FB">
        <w:rPr>
          <w:rFonts w:ascii="Times New Roman" w:hAnsi="Times New Roman" w:cs="Times New Roman"/>
          <w:sz w:val="22"/>
          <w:szCs w:val="22"/>
        </w:rPr>
        <w:t xml:space="preserve"> with </w:t>
      </w:r>
      <w:r w:rsidR="00CE334A" w:rsidRPr="009816FB">
        <w:rPr>
          <w:rFonts w:ascii="Times New Roman" w:hAnsi="Times New Roman" w:cs="Times New Roman"/>
          <w:sz w:val="22"/>
          <w:szCs w:val="22"/>
        </w:rPr>
        <w:t xml:space="preserve">Dr. </w:t>
      </w:r>
      <w:r w:rsidR="00856A05" w:rsidRPr="009816FB">
        <w:rPr>
          <w:rFonts w:ascii="Times New Roman" w:hAnsi="Times New Roman" w:cs="Times New Roman"/>
          <w:sz w:val="22"/>
          <w:szCs w:val="22"/>
        </w:rPr>
        <w:t>Alex Glass, Fall 2022</w:t>
      </w:r>
    </w:p>
    <w:p w14:paraId="1EB7B968" w14:textId="301997D7" w:rsidR="00B658DB" w:rsidRPr="009816FB" w:rsidRDefault="00CF5786" w:rsidP="00D86857">
      <w:pPr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>ECS 201L Earth Materials</w:t>
      </w:r>
      <w:r w:rsidRPr="009816FB">
        <w:rPr>
          <w:rFonts w:ascii="Times New Roman" w:hAnsi="Times New Roman" w:cs="Times New Roman"/>
          <w:sz w:val="22"/>
          <w:szCs w:val="22"/>
        </w:rPr>
        <w:t xml:space="preserve"> with </w:t>
      </w:r>
      <w:r w:rsidR="00CE334A" w:rsidRPr="009816FB">
        <w:rPr>
          <w:rFonts w:ascii="Times New Roman" w:hAnsi="Times New Roman" w:cs="Times New Roman"/>
          <w:sz w:val="22"/>
          <w:szCs w:val="22"/>
        </w:rPr>
        <w:t xml:space="preserve">Dr. </w:t>
      </w:r>
      <w:r w:rsidRPr="009816FB">
        <w:rPr>
          <w:rFonts w:ascii="Times New Roman" w:hAnsi="Times New Roman" w:cs="Times New Roman"/>
          <w:sz w:val="22"/>
          <w:szCs w:val="22"/>
        </w:rPr>
        <w:t>Adam Curry, Spring 2023</w:t>
      </w:r>
    </w:p>
    <w:p w14:paraId="4D6DDDD2" w14:textId="33040077" w:rsidR="00307A00" w:rsidRPr="009816FB" w:rsidRDefault="00734510" w:rsidP="00D86857">
      <w:pPr>
        <w:ind w:left="720" w:hanging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ECS 410 </w:t>
      </w:r>
      <w:r w:rsidR="00895C7A" w:rsidRPr="009816FB">
        <w:rPr>
          <w:rFonts w:ascii="Times New Roman" w:hAnsi="Times New Roman" w:cs="Times New Roman"/>
          <w:b/>
          <w:bCs/>
          <w:sz w:val="22"/>
          <w:szCs w:val="22"/>
        </w:rPr>
        <w:t>Senior Capstone Experience, The Geology of Ireland</w:t>
      </w:r>
      <w:r w:rsidR="0018146D" w:rsidRPr="009816FB">
        <w:rPr>
          <w:rFonts w:ascii="Times New Roman" w:hAnsi="Times New Roman" w:cs="Times New Roman"/>
          <w:b/>
          <w:bCs/>
          <w:sz w:val="22"/>
          <w:szCs w:val="22"/>
        </w:rPr>
        <w:t xml:space="preserve"> (with 10-day field trip)</w:t>
      </w:r>
      <w:r w:rsidRPr="009816FB">
        <w:rPr>
          <w:rFonts w:ascii="Times New Roman" w:hAnsi="Times New Roman" w:cs="Times New Roman"/>
          <w:sz w:val="22"/>
          <w:szCs w:val="22"/>
        </w:rPr>
        <w:t xml:space="preserve"> with Dr. </w:t>
      </w:r>
      <w:r w:rsidR="00895C7A" w:rsidRPr="009816FB">
        <w:rPr>
          <w:rFonts w:ascii="Times New Roman" w:hAnsi="Times New Roman" w:cs="Times New Roman"/>
          <w:sz w:val="22"/>
          <w:szCs w:val="22"/>
        </w:rPr>
        <w:t>Gary Dwyer</w:t>
      </w:r>
      <w:r w:rsidRPr="009816FB">
        <w:rPr>
          <w:rFonts w:ascii="Times New Roman" w:hAnsi="Times New Roman" w:cs="Times New Roman"/>
          <w:sz w:val="22"/>
          <w:szCs w:val="22"/>
        </w:rPr>
        <w:t>, Spring 2023</w:t>
      </w:r>
      <w:r w:rsidR="00895C7A" w:rsidRPr="009816FB">
        <w:rPr>
          <w:rFonts w:ascii="Times New Roman" w:hAnsi="Times New Roman" w:cs="Times New Roman"/>
          <w:sz w:val="22"/>
          <w:szCs w:val="22"/>
        </w:rPr>
        <w:t xml:space="preserve"> &amp; Spring 2025</w:t>
      </w:r>
    </w:p>
    <w:p w14:paraId="30B3B441" w14:textId="47BC058E" w:rsidR="00EA6D50" w:rsidRPr="009816FB" w:rsidRDefault="00EA6D50" w:rsidP="00D86857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816FB">
        <w:rPr>
          <w:rFonts w:ascii="Times New Roman" w:hAnsi="Times New Roman" w:cs="Times New Roman"/>
          <w:i/>
          <w:iCs/>
          <w:sz w:val="22"/>
          <w:szCs w:val="22"/>
        </w:rPr>
        <w:t>Guest Lectures</w:t>
      </w:r>
      <w:r w:rsidR="007C1AEB"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 &amp; Field Trip Demonstrations/Presentations</w:t>
      </w:r>
    </w:p>
    <w:p w14:paraId="3E1BE6B6" w14:textId="437FF9B9" w:rsidR="00734510" w:rsidRPr="009816FB" w:rsidRDefault="00EA6D50" w:rsidP="00D86857">
      <w:pPr>
        <w:ind w:left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ECS 524, Water Quality and Health</w:t>
      </w:r>
    </w:p>
    <w:p w14:paraId="4220ECAF" w14:textId="2603A504" w:rsidR="00EA6D50" w:rsidRPr="009816FB" w:rsidRDefault="00EA6D50" w:rsidP="00D86857">
      <w:pPr>
        <w:ind w:left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ECS 201L, Earth Materials</w:t>
      </w:r>
    </w:p>
    <w:p w14:paraId="4FE52D32" w14:textId="027EA666" w:rsidR="00EA6D50" w:rsidRPr="009816FB" w:rsidRDefault="00A606D8" w:rsidP="00D86857">
      <w:pPr>
        <w:ind w:left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ECS 210S, Exploring Earth Science: Field and Laboratory Investigations</w:t>
      </w:r>
    </w:p>
    <w:p w14:paraId="7ED473C8" w14:textId="39F6642D" w:rsidR="0009154A" w:rsidRPr="009816FB" w:rsidRDefault="007C1AEB" w:rsidP="00D86857">
      <w:pPr>
        <w:ind w:left="360"/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ECS 226S, Field Methods in Earth and Environmental Sciences</w:t>
      </w:r>
    </w:p>
    <w:p w14:paraId="4EC34720" w14:textId="176375C6" w:rsidR="00B957B1" w:rsidRPr="009816FB" w:rsidRDefault="00B957B1" w:rsidP="00D86857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Mentored </w:t>
      </w:r>
      <w:proofErr w:type="gramStart"/>
      <w:r w:rsidRPr="009816FB">
        <w:rPr>
          <w:rFonts w:ascii="Times New Roman" w:hAnsi="Times New Roman" w:cs="Times New Roman"/>
          <w:i/>
          <w:iCs/>
          <w:sz w:val="22"/>
          <w:szCs w:val="22"/>
        </w:rPr>
        <w:t>Master</w:t>
      </w:r>
      <w:r w:rsidR="0073499A" w:rsidRPr="009816FB">
        <w:rPr>
          <w:rFonts w:ascii="Times New Roman" w:hAnsi="Times New Roman" w:cs="Times New Roman"/>
          <w:i/>
          <w:iCs/>
          <w:sz w:val="22"/>
          <w:szCs w:val="22"/>
        </w:rPr>
        <w:t>’s</w:t>
      </w:r>
      <w:proofErr w:type="gramEnd"/>
      <w:r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 Student</w:t>
      </w:r>
      <w:r w:rsidR="00137F09" w:rsidRPr="009816FB">
        <w:rPr>
          <w:rFonts w:ascii="Times New Roman" w:hAnsi="Times New Roman" w:cs="Times New Roman"/>
          <w:i/>
          <w:iCs/>
          <w:sz w:val="22"/>
          <w:szCs w:val="22"/>
        </w:rPr>
        <w:t xml:space="preserve"> Research</w:t>
      </w:r>
    </w:p>
    <w:p w14:paraId="21CB3736" w14:textId="02614737" w:rsidR="00326211" w:rsidRPr="009816FB" w:rsidRDefault="00326211" w:rsidP="00D86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Sam Saltman, 2022-</w:t>
      </w:r>
      <w:r w:rsidR="00EB157C" w:rsidRPr="009816FB">
        <w:rPr>
          <w:rFonts w:ascii="Times New Roman" w:hAnsi="Times New Roman" w:cs="Times New Roman"/>
          <w:sz w:val="22"/>
          <w:szCs w:val="22"/>
        </w:rPr>
        <w:t>2023</w:t>
      </w:r>
      <w:r w:rsidRPr="009816FB">
        <w:rPr>
          <w:rFonts w:ascii="Times New Roman" w:hAnsi="Times New Roman" w:cs="Times New Roman"/>
          <w:sz w:val="22"/>
          <w:szCs w:val="22"/>
        </w:rPr>
        <w:t>, Investigating the potential environmental impact of lithium mining in North Carolina</w:t>
      </w:r>
    </w:p>
    <w:p w14:paraId="572D1E13" w14:textId="0AF54AF4" w:rsidR="00B957B1" w:rsidRPr="009816FB" w:rsidRDefault="00B957B1" w:rsidP="00D868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Ryan Parks, 2022</w:t>
      </w:r>
      <w:r w:rsidR="00EB157C" w:rsidRPr="009816FB">
        <w:rPr>
          <w:rFonts w:ascii="Times New Roman" w:hAnsi="Times New Roman" w:cs="Times New Roman"/>
          <w:sz w:val="22"/>
          <w:szCs w:val="22"/>
        </w:rPr>
        <w:t>-2023</w:t>
      </w:r>
      <w:r w:rsidRPr="009816FB">
        <w:rPr>
          <w:rFonts w:ascii="Times New Roman" w:hAnsi="Times New Roman" w:cs="Times New Roman"/>
          <w:sz w:val="22"/>
          <w:szCs w:val="22"/>
        </w:rPr>
        <w:t>, Investigating the</w:t>
      </w:r>
      <w:r w:rsidR="00326211" w:rsidRPr="009816FB">
        <w:rPr>
          <w:rFonts w:ascii="Times New Roman" w:hAnsi="Times New Roman" w:cs="Times New Roman"/>
          <w:sz w:val="22"/>
          <w:szCs w:val="22"/>
        </w:rPr>
        <w:t xml:space="preserve"> current and historical</w:t>
      </w:r>
      <w:r w:rsidRPr="009816FB">
        <w:rPr>
          <w:rFonts w:ascii="Times New Roman" w:hAnsi="Times New Roman" w:cs="Times New Roman"/>
          <w:sz w:val="22"/>
          <w:szCs w:val="22"/>
        </w:rPr>
        <w:t xml:space="preserve"> </w:t>
      </w:r>
      <w:r w:rsidR="00326211" w:rsidRPr="009816FB">
        <w:rPr>
          <w:rFonts w:ascii="Times New Roman" w:hAnsi="Times New Roman" w:cs="Times New Roman"/>
          <w:sz w:val="22"/>
          <w:szCs w:val="22"/>
        </w:rPr>
        <w:t>ground</w:t>
      </w:r>
      <w:r w:rsidRPr="009816FB">
        <w:rPr>
          <w:rFonts w:ascii="Times New Roman" w:hAnsi="Times New Roman" w:cs="Times New Roman"/>
          <w:sz w:val="22"/>
          <w:szCs w:val="22"/>
        </w:rPr>
        <w:t>water quality at the Maplewood Cemetery and Pauli Murray Center</w:t>
      </w:r>
    </w:p>
    <w:p w14:paraId="7BF66E13" w14:textId="249D11CE" w:rsidR="00B957B1" w:rsidRPr="009816FB" w:rsidRDefault="00B957B1" w:rsidP="00D86857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9816FB">
        <w:rPr>
          <w:rFonts w:ascii="Times New Roman" w:hAnsi="Times New Roman" w:cs="Times New Roman"/>
          <w:i/>
          <w:iCs/>
          <w:sz w:val="22"/>
          <w:szCs w:val="22"/>
        </w:rPr>
        <w:t>Mentored Undergraduate Research</w:t>
      </w:r>
    </w:p>
    <w:p w14:paraId="3CA76496" w14:textId="198625F3" w:rsidR="00D31260" w:rsidRPr="009816FB" w:rsidRDefault="00D31260" w:rsidP="00D868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9816FB">
        <w:rPr>
          <w:rFonts w:ascii="Times New Roman" w:hAnsi="Times New Roman" w:cs="Times New Roman"/>
          <w:sz w:val="22"/>
          <w:szCs w:val="22"/>
          <w:lang w:val="en"/>
        </w:rPr>
        <w:t>Alexandra Schaffer, 2025-</w:t>
      </w:r>
      <w:r w:rsidR="00305AC4">
        <w:rPr>
          <w:rFonts w:ascii="Times New Roman" w:hAnsi="Times New Roman" w:cs="Times New Roman"/>
          <w:sz w:val="22"/>
          <w:szCs w:val="22"/>
          <w:lang w:val="en"/>
        </w:rPr>
        <w:t>p</w:t>
      </w:r>
      <w:r w:rsidRPr="009816FB">
        <w:rPr>
          <w:rFonts w:ascii="Times New Roman" w:hAnsi="Times New Roman" w:cs="Times New Roman"/>
          <w:sz w:val="22"/>
          <w:szCs w:val="22"/>
          <w:lang w:val="en"/>
        </w:rPr>
        <w:t xml:space="preserve">resent. </w:t>
      </w:r>
      <w:r w:rsidR="00C1529F" w:rsidRPr="009816FB">
        <w:rPr>
          <w:rFonts w:ascii="Times New Roman" w:hAnsi="Times New Roman" w:cs="Times New Roman"/>
          <w:sz w:val="22"/>
          <w:szCs w:val="22"/>
          <w:lang w:val="en"/>
        </w:rPr>
        <w:t xml:space="preserve">project: </w:t>
      </w:r>
      <w:r w:rsidRPr="009816FB">
        <w:rPr>
          <w:rFonts w:ascii="Times New Roman" w:hAnsi="Times New Roman" w:cs="Times New Roman"/>
          <w:sz w:val="22"/>
          <w:szCs w:val="22"/>
          <w:lang w:val="en"/>
        </w:rPr>
        <w:t>Understanding the lithium isotope and trace metal geochemistry of oyster shells</w:t>
      </w:r>
    </w:p>
    <w:p w14:paraId="18D7B356" w14:textId="14F1762A" w:rsidR="00EB157C" w:rsidRPr="009816FB" w:rsidRDefault="00EB157C" w:rsidP="00D868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9816FB">
        <w:rPr>
          <w:rFonts w:ascii="Times New Roman" w:hAnsi="Times New Roman" w:cs="Times New Roman"/>
          <w:sz w:val="22"/>
          <w:szCs w:val="22"/>
          <w:lang w:val="en"/>
        </w:rPr>
        <w:t>Grace Hall, 2023-</w:t>
      </w:r>
      <w:r w:rsidR="005D6D3C" w:rsidRPr="009816FB">
        <w:rPr>
          <w:rFonts w:ascii="Times New Roman" w:hAnsi="Times New Roman" w:cs="Times New Roman"/>
          <w:sz w:val="22"/>
          <w:szCs w:val="22"/>
          <w:lang w:val="en"/>
        </w:rPr>
        <w:t>2025</w:t>
      </w:r>
      <w:r w:rsidRPr="009816FB">
        <w:rPr>
          <w:rFonts w:ascii="Times New Roman" w:hAnsi="Times New Roman" w:cs="Times New Roman"/>
          <w:sz w:val="22"/>
          <w:szCs w:val="22"/>
          <w:lang w:val="en"/>
        </w:rPr>
        <w:t>.</w:t>
      </w:r>
      <w:r w:rsidR="00C1529F" w:rsidRPr="009816FB">
        <w:rPr>
          <w:rFonts w:ascii="Times New Roman" w:hAnsi="Times New Roman" w:cs="Times New Roman"/>
          <w:sz w:val="22"/>
          <w:szCs w:val="22"/>
          <w:lang w:val="en"/>
        </w:rPr>
        <w:t xml:space="preserve"> thesis: “The Potential Water Quality Impacts of Mining Critical Raw Materials: Comparative Analysis of Simulated Leachates of </w:t>
      </w:r>
      <w:proofErr w:type="spellStart"/>
      <w:r w:rsidR="00C1529F" w:rsidRPr="009816FB">
        <w:rPr>
          <w:rFonts w:ascii="Times New Roman" w:hAnsi="Times New Roman" w:cs="Times New Roman"/>
          <w:sz w:val="22"/>
          <w:szCs w:val="22"/>
          <w:lang w:val="en"/>
        </w:rPr>
        <w:t>Sulphide</w:t>
      </w:r>
      <w:proofErr w:type="spellEnd"/>
      <w:r w:rsidR="00C1529F" w:rsidRPr="009816FB">
        <w:rPr>
          <w:rFonts w:ascii="Times New Roman" w:hAnsi="Times New Roman" w:cs="Times New Roman"/>
          <w:sz w:val="22"/>
          <w:szCs w:val="22"/>
          <w:lang w:val="en"/>
        </w:rPr>
        <w:t xml:space="preserve"> and Laterite Ores”</w:t>
      </w:r>
    </w:p>
    <w:p w14:paraId="20A7655A" w14:textId="53F7A55F" w:rsidR="00EB157C" w:rsidRPr="009816FB" w:rsidRDefault="00EB157C" w:rsidP="00D868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9816FB">
        <w:rPr>
          <w:rFonts w:ascii="Times New Roman" w:hAnsi="Times New Roman" w:cs="Times New Roman"/>
          <w:sz w:val="22"/>
          <w:szCs w:val="22"/>
          <w:lang w:val="en"/>
        </w:rPr>
        <w:t xml:space="preserve">Tiana Dinham, 2023, </w:t>
      </w:r>
      <w:r w:rsidR="00C1529F" w:rsidRPr="009816FB">
        <w:rPr>
          <w:rFonts w:ascii="Times New Roman" w:hAnsi="Times New Roman" w:cs="Times New Roman"/>
          <w:sz w:val="22"/>
          <w:szCs w:val="22"/>
          <w:lang w:val="en"/>
        </w:rPr>
        <w:t xml:space="preserve">project: </w:t>
      </w:r>
      <w:r w:rsidRPr="009816FB">
        <w:rPr>
          <w:rFonts w:ascii="Times New Roman" w:hAnsi="Times New Roman" w:cs="Times New Roman"/>
          <w:sz w:val="22"/>
          <w:szCs w:val="22"/>
          <w:lang w:val="en"/>
        </w:rPr>
        <w:t xml:space="preserve">Investigating the water quality impacts of </w:t>
      </w:r>
      <w:proofErr w:type="gramStart"/>
      <w:r w:rsidRPr="009816FB">
        <w:rPr>
          <w:rFonts w:ascii="Times New Roman" w:hAnsi="Times New Roman" w:cs="Times New Roman"/>
          <w:sz w:val="22"/>
          <w:szCs w:val="22"/>
          <w:lang w:val="en"/>
        </w:rPr>
        <w:t>hard-rock</w:t>
      </w:r>
      <w:proofErr w:type="gramEnd"/>
      <w:r w:rsidRPr="009816FB">
        <w:rPr>
          <w:rFonts w:ascii="Times New Roman" w:hAnsi="Times New Roman" w:cs="Times New Roman"/>
          <w:sz w:val="22"/>
          <w:szCs w:val="22"/>
          <w:lang w:val="en"/>
        </w:rPr>
        <w:t xml:space="preserve"> lithium mining in North Carolina</w:t>
      </w:r>
    </w:p>
    <w:p w14:paraId="102140EB" w14:textId="46128F26" w:rsidR="00B957B1" w:rsidRPr="009816FB" w:rsidRDefault="00CD32E0" w:rsidP="00D868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"/>
        </w:rPr>
      </w:pPr>
      <w:r w:rsidRPr="009816FB">
        <w:rPr>
          <w:rFonts w:ascii="Times New Roman" w:hAnsi="Times New Roman" w:cs="Times New Roman"/>
          <w:sz w:val="22"/>
          <w:szCs w:val="22"/>
        </w:rPr>
        <w:t xml:space="preserve">Carsten Pran, B.S. (2022), thesis: </w:t>
      </w:r>
      <w:r w:rsidR="00326211" w:rsidRPr="009816FB">
        <w:rPr>
          <w:rFonts w:ascii="Times New Roman" w:hAnsi="Times New Roman" w:cs="Times New Roman"/>
          <w:sz w:val="22"/>
          <w:szCs w:val="22"/>
        </w:rPr>
        <w:t>“</w:t>
      </w:r>
      <w:r w:rsidR="00326211" w:rsidRPr="009816FB">
        <w:rPr>
          <w:rFonts w:ascii="Times New Roman" w:hAnsi="Times New Roman" w:cs="Times New Roman"/>
          <w:sz w:val="22"/>
          <w:szCs w:val="22"/>
          <w:lang w:val="en"/>
        </w:rPr>
        <w:t>An Interdisciplinary Approach to Understanding Duke University’s Relationship with the Durham County Water System</w:t>
      </w:r>
      <w:r w:rsidR="0009154A" w:rsidRPr="009816FB">
        <w:rPr>
          <w:rFonts w:ascii="Times New Roman" w:hAnsi="Times New Roman" w:cs="Times New Roman"/>
          <w:sz w:val="22"/>
          <w:szCs w:val="22"/>
          <w:lang w:val="en"/>
        </w:rPr>
        <w:t>”</w:t>
      </w:r>
    </w:p>
    <w:p w14:paraId="1560A35E" w14:textId="3BE817AF" w:rsidR="00F9183E" w:rsidRDefault="00326211" w:rsidP="00D868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816FB">
        <w:rPr>
          <w:rFonts w:ascii="Times New Roman" w:hAnsi="Times New Roman" w:cs="Times New Roman"/>
          <w:sz w:val="22"/>
          <w:szCs w:val="22"/>
        </w:rPr>
        <w:t>Bass Connections Project (2021) with an undergraduate team of 5 students: “Inspecting the Taps: Radium, Groundwater, and Public Health in the Heart of Texas”</w:t>
      </w:r>
    </w:p>
    <w:p w14:paraId="083A2C22" w14:textId="77777777" w:rsidR="00E16563" w:rsidRDefault="00E16563" w:rsidP="00E16563">
      <w:pPr>
        <w:rPr>
          <w:rFonts w:ascii="Times New Roman" w:hAnsi="Times New Roman" w:cs="Times New Roman"/>
          <w:sz w:val="22"/>
          <w:szCs w:val="22"/>
        </w:rPr>
      </w:pPr>
    </w:p>
    <w:p w14:paraId="03EE3ECF" w14:textId="349E8405" w:rsidR="00E16563" w:rsidRPr="00F1682E" w:rsidRDefault="00E16563" w:rsidP="00E1656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PREVIOUS RES</w:t>
      </w:r>
      <w:r w:rsidR="009C50BB">
        <w:rPr>
          <w:rFonts w:ascii="Times New Roman" w:hAnsi="Times New Roman" w:cs="Times New Roman"/>
          <w:b/>
          <w:bCs/>
          <w:sz w:val="28"/>
          <w:szCs w:val="28"/>
        </w:rPr>
        <w:t>E</w:t>
      </w:r>
      <w:r>
        <w:rPr>
          <w:rFonts w:ascii="Times New Roman" w:hAnsi="Times New Roman" w:cs="Times New Roman"/>
          <w:b/>
          <w:bCs/>
          <w:sz w:val="28"/>
          <w:szCs w:val="28"/>
        </w:rPr>
        <w:t>ARCH EXPERIENCE</w:t>
      </w:r>
    </w:p>
    <w:p w14:paraId="6179A00C" w14:textId="237FA172" w:rsidR="00D325B9" w:rsidRPr="00D325B9" w:rsidRDefault="00D325B9" w:rsidP="00D325B9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D325B9">
        <w:rPr>
          <w:rFonts w:ascii="Times New Roman" w:hAnsi="Times New Roman" w:cs="Times New Roman"/>
          <w:b/>
          <w:bCs/>
          <w:sz w:val="22"/>
          <w:szCs w:val="22"/>
        </w:rPr>
        <w:t>Research Assistant</w:t>
      </w:r>
      <w:r w:rsidRPr="00D325B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in</w:t>
      </w:r>
      <w:r w:rsidRPr="00D325B9">
        <w:rPr>
          <w:rFonts w:ascii="Times New Roman" w:hAnsi="Times New Roman" w:cs="Times New Roman"/>
          <w:sz w:val="22"/>
          <w:szCs w:val="22"/>
        </w:rPr>
        <w:t xml:space="preserve"> Professor Tiziana Vanorio</w:t>
      </w:r>
      <w:r>
        <w:rPr>
          <w:rFonts w:ascii="Times New Roman" w:hAnsi="Times New Roman" w:cs="Times New Roman"/>
          <w:sz w:val="22"/>
          <w:szCs w:val="22"/>
        </w:rPr>
        <w:t>’s group</w:t>
      </w:r>
      <w:r w:rsidRPr="00D325B9">
        <w:rPr>
          <w:rFonts w:ascii="Times New Roman" w:hAnsi="Times New Roman" w:cs="Times New Roman"/>
          <w:sz w:val="22"/>
          <w:szCs w:val="22"/>
        </w:rPr>
        <w:t>, Department of Geophysics, Stanford University, January 2020 – April 2020 (ended due to COVID)</w:t>
      </w:r>
    </w:p>
    <w:p w14:paraId="538357D7" w14:textId="1D8D86AB" w:rsidR="00D325B9" w:rsidRPr="00D325B9" w:rsidRDefault="00D325B9" w:rsidP="00D325B9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D325B9">
        <w:rPr>
          <w:rFonts w:ascii="Times New Roman" w:hAnsi="Times New Roman" w:cs="Times New Roman"/>
          <w:b/>
          <w:bCs/>
          <w:sz w:val="22"/>
          <w:szCs w:val="22"/>
        </w:rPr>
        <w:t>Research Assistant</w:t>
      </w:r>
      <w:r w:rsidRPr="00D325B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in</w:t>
      </w:r>
      <w:r w:rsidRPr="00D325B9">
        <w:rPr>
          <w:rFonts w:ascii="Times New Roman" w:hAnsi="Times New Roman" w:cs="Times New Roman"/>
          <w:sz w:val="22"/>
          <w:szCs w:val="22"/>
        </w:rPr>
        <w:t xml:space="preserve"> Professor Tiziana Vanorio</w:t>
      </w:r>
      <w:r>
        <w:rPr>
          <w:rFonts w:ascii="Times New Roman" w:hAnsi="Times New Roman" w:cs="Times New Roman"/>
          <w:sz w:val="22"/>
          <w:szCs w:val="22"/>
        </w:rPr>
        <w:t>’s group</w:t>
      </w:r>
      <w:r w:rsidRPr="00D325B9">
        <w:rPr>
          <w:rFonts w:ascii="Times New Roman" w:hAnsi="Times New Roman" w:cs="Times New Roman"/>
          <w:sz w:val="22"/>
          <w:szCs w:val="22"/>
        </w:rPr>
        <w:t xml:space="preserve">, Department of Geophysics, Stanford </w:t>
      </w:r>
      <w:proofErr w:type="gramStart"/>
      <w:r w:rsidRPr="00D325B9">
        <w:rPr>
          <w:rFonts w:ascii="Times New Roman" w:hAnsi="Times New Roman" w:cs="Times New Roman"/>
          <w:sz w:val="22"/>
          <w:szCs w:val="22"/>
        </w:rPr>
        <w:t xml:space="preserve">University, </w:t>
      </w:r>
      <w:r w:rsidR="008E1AA1">
        <w:rPr>
          <w:rFonts w:ascii="Times New Roman" w:hAnsi="Times New Roman" w:cs="Times New Roman"/>
          <w:sz w:val="22"/>
          <w:szCs w:val="22"/>
        </w:rPr>
        <w:t xml:space="preserve">  </w:t>
      </w:r>
      <w:proofErr w:type="gramEnd"/>
      <w:r w:rsidR="008E1AA1">
        <w:rPr>
          <w:rFonts w:ascii="Times New Roman" w:hAnsi="Times New Roman" w:cs="Times New Roman"/>
          <w:sz w:val="22"/>
          <w:szCs w:val="22"/>
        </w:rPr>
        <w:t xml:space="preserve"> </w:t>
      </w:r>
      <w:r w:rsidRPr="00D325B9">
        <w:rPr>
          <w:rFonts w:ascii="Times New Roman" w:hAnsi="Times New Roman" w:cs="Times New Roman"/>
          <w:sz w:val="22"/>
          <w:szCs w:val="22"/>
        </w:rPr>
        <w:t>June 2019 – August 2019 (Summer Internship)</w:t>
      </w:r>
    </w:p>
    <w:p w14:paraId="1E426826" w14:textId="087CA5CD" w:rsidR="00D325B9" w:rsidRPr="00D325B9" w:rsidRDefault="00D325B9" w:rsidP="00D325B9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D325B9">
        <w:rPr>
          <w:rFonts w:ascii="Times New Roman" w:hAnsi="Times New Roman" w:cs="Times New Roman"/>
          <w:b/>
          <w:bCs/>
          <w:sz w:val="22"/>
          <w:szCs w:val="22"/>
        </w:rPr>
        <w:t>Independent Research Assistant</w:t>
      </w:r>
      <w:r w:rsidRPr="00D325B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in</w:t>
      </w:r>
      <w:r w:rsidRPr="00D325B9">
        <w:rPr>
          <w:rFonts w:ascii="Times New Roman" w:hAnsi="Times New Roman" w:cs="Times New Roman"/>
          <w:sz w:val="22"/>
          <w:szCs w:val="22"/>
        </w:rPr>
        <w:t xml:space="preserve"> Professor Matthew Jackson</w:t>
      </w:r>
      <w:r>
        <w:rPr>
          <w:rFonts w:ascii="Times New Roman" w:hAnsi="Times New Roman" w:cs="Times New Roman"/>
          <w:sz w:val="22"/>
          <w:szCs w:val="22"/>
        </w:rPr>
        <w:t>’s group</w:t>
      </w:r>
      <w:r w:rsidRPr="00D325B9">
        <w:rPr>
          <w:rFonts w:ascii="Times New Roman" w:hAnsi="Times New Roman" w:cs="Times New Roman"/>
          <w:sz w:val="22"/>
          <w:szCs w:val="22"/>
        </w:rPr>
        <w:t>, Department of Earth Sciences, University of California, Santa Barbara, February 2019 – June 2019</w:t>
      </w:r>
    </w:p>
    <w:p w14:paraId="3E4A96EC" w14:textId="1EE87385" w:rsidR="00E16563" w:rsidRPr="00E16563" w:rsidRDefault="00D325B9" w:rsidP="00B01B16">
      <w:pPr>
        <w:ind w:left="360" w:hanging="360"/>
        <w:rPr>
          <w:rFonts w:ascii="Times New Roman" w:hAnsi="Times New Roman" w:cs="Times New Roman"/>
          <w:sz w:val="22"/>
          <w:szCs w:val="22"/>
        </w:rPr>
      </w:pPr>
      <w:r w:rsidRPr="00D325B9">
        <w:rPr>
          <w:rFonts w:ascii="Times New Roman" w:hAnsi="Times New Roman" w:cs="Times New Roman"/>
          <w:b/>
          <w:bCs/>
          <w:sz w:val="22"/>
          <w:szCs w:val="22"/>
        </w:rPr>
        <w:t>Research Assistant</w:t>
      </w:r>
      <w:r w:rsidRPr="00D325B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in</w:t>
      </w:r>
      <w:r w:rsidRPr="00D325B9">
        <w:rPr>
          <w:rFonts w:ascii="Times New Roman" w:hAnsi="Times New Roman" w:cs="Times New Roman"/>
          <w:sz w:val="22"/>
          <w:szCs w:val="22"/>
        </w:rPr>
        <w:t xml:space="preserve"> Professor William Ellsworth</w:t>
      </w:r>
      <w:r>
        <w:rPr>
          <w:rFonts w:ascii="Times New Roman" w:hAnsi="Times New Roman" w:cs="Times New Roman"/>
          <w:sz w:val="22"/>
          <w:szCs w:val="22"/>
        </w:rPr>
        <w:t>’s group</w:t>
      </w:r>
      <w:r w:rsidRPr="00D325B9">
        <w:rPr>
          <w:rFonts w:ascii="Times New Roman" w:hAnsi="Times New Roman" w:cs="Times New Roman"/>
          <w:sz w:val="22"/>
          <w:szCs w:val="22"/>
        </w:rPr>
        <w:t>, Department of Geophysics, Stanford University, June 2018 – August 2018 (Summer Internship)</w:t>
      </w:r>
    </w:p>
    <w:p w14:paraId="601CE601" w14:textId="77777777" w:rsidR="00C1529F" w:rsidRDefault="00C1529F" w:rsidP="00D8685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CD73EF" w14:textId="77777777" w:rsidR="005978F2" w:rsidRDefault="005978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32876AF" w14:textId="40A39665" w:rsidR="000318CD" w:rsidRPr="00F1682E" w:rsidRDefault="00E7647A" w:rsidP="00D86857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682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PROFESSIONAL REFERENCES</w:t>
      </w:r>
    </w:p>
    <w:p w14:paraId="0DED024A" w14:textId="587D8422" w:rsidR="000318CD" w:rsidRDefault="000318CD" w:rsidP="00D8685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3121"/>
        <w:gridCol w:w="3449"/>
      </w:tblGrid>
      <w:tr w:rsidR="00B01B16" w14:paraId="75E2BCEA" w14:textId="77777777" w:rsidTr="00DE4E87">
        <w:tc>
          <w:tcPr>
            <w:tcW w:w="3510" w:type="dxa"/>
          </w:tcPr>
          <w:p w14:paraId="495475D3" w14:textId="44718F15" w:rsidR="00B01B16" w:rsidRDefault="00DD12CD" w:rsidP="00B01B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</w:t>
            </w:r>
            <w:r w:rsidR="00B01B16" w:rsidRPr="009816FB">
              <w:rPr>
                <w:rFonts w:ascii="Times New Roman" w:hAnsi="Times New Roman" w:cs="Times New Roman"/>
                <w:sz w:val="22"/>
                <w:szCs w:val="22"/>
              </w:rPr>
              <w:t xml:space="preserve"> Avner Vengosh</w:t>
            </w:r>
          </w:p>
          <w:p w14:paraId="3B1D9356" w14:textId="2B055BFC" w:rsidR="00EF2E01" w:rsidRPr="009816FB" w:rsidRDefault="003536BD" w:rsidP="00B01B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3536BD">
              <w:rPr>
                <w:rFonts w:ascii="Times New Roman" w:hAnsi="Times New Roman" w:cs="Times New Roman"/>
                <w:sz w:val="22"/>
                <w:szCs w:val="22"/>
              </w:rPr>
              <w:t>Nicholas Chair of Environmental Quality</w:t>
            </w:r>
          </w:p>
          <w:p w14:paraId="4838EC61" w14:textId="77777777" w:rsidR="00B01B16" w:rsidRPr="009816FB" w:rsidRDefault="00B01B16" w:rsidP="00B01B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816FB">
              <w:rPr>
                <w:rFonts w:ascii="Times New Roman" w:hAnsi="Times New Roman" w:cs="Times New Roman"/>
                <w:sz w:val="22"/>
                <w:szCs w:val="22"/>
              </w:rPr>
              <w:t>Duke University</w:t>
            </w:r>
          </w:p>
          <w:p w14:paraId="4AD11F14" w14:textId="77777777" w:rsidR="00B01B16" w:rsidRPr="009816FB" w:rsidRDefault="00B01B16" w:rsidP="00B01B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816FB">
              <w:rPr>
                <w:rFonts w:ascii="Times New Roman" w:hAnsi="Times New Roman" w:cs="Times New Roman"/>
                <w:sz w:val="22"/>
                <w:szCs w:val="22"/>
              </w:rPr>
              <w:t>Nicholas School of the Environment</w:t>
            </w:r>
          </w:p>
          <w:p w14:paraId="4142119C" w14:textId="117E13F9" w:rsidR="004C7E43" w:rsidRDefault="00B01B16" w:rsidP="00D8685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hyperlink r:id="rId21" w:history="1">
              <w:r w:rsidRPr="009816FB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vengosh@duke.edu</w:t>
              </w:r>
            </w:hyperlink>
            <w:r w:rsidRPr="009816F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3121" w:type="dxa"/>
          </w:tcPr>
          <w:p w14:paraId="6BDBB900" w14:textId="33595D72" w:rsidR="00B01B16" w:rsidRDefault="007B411D" w:rsidP="00B01B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</w:t>
            </w:r>
            <w:r w:rsidR="00B01B16" w:rsidRPr="009816FB">
              <w:rPr>
                <w:rFonts w:ascii="Times New Roman" w:hAnsi="Times New Roman" w:cs="Times New Roman"/>
                <w:sz w:val="22"/>
                <w:szCs w:val="22"/>
              </w:rPr>
              <w:t xml:space="preserve"> Gary Dwyer</w:t>
            </w:r>
          </w:p>
          <w:p w14:paraId="122CBF58" w14:textId="57B19945" w:rsidR="007B411D" w:rsidRPr="009816FB" w:rsidRDefault="007B411D" w:rsidP="00B01B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Sr. Research Scientist</w:t>
            </w:r>
          </w:p>
          <w:p w14:paraId="67553726" w14:textId="77777777" w:rsidR="00B01B16" w:rsidRPr="009816FB" w:rsidRDefault="00B01B16" w:rsidP="00B01B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816FB">
              <w:rPr>
                <w:rFonts w:ascii="Times New Roman" w:hAnsi="Times New Roman" w:cs="Times New Roman"/>
                <w:sz w:val="22"/>
                <w:szCs w:val="22"/>
              </w:rPr>
              <w:t>Duke University</w:t>
            </w:r>
          </w:p>
          <w:p w14:paraId="4B319A46" w14:textId="77777777" w:rsidR="00B01B16" w:rsidRPr="009816FB" w:rsidRDefault="00B01B16" w:rsidP="00B01B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9816FB">
              <w:rPr>
                <w:rFonts w:ascii="Times New Roman" w:hAnsi="Times New Roman" w:cs="Times New Roman"/>
                <w:sz w:val="22"/>
                <w:szCs w:val="22"/>
              </w:rPr>
              <w:t>Nicholas School of the Environment</w:t>
            </w:r>
          </w:p>
          <w:p w14:paraId="1EAA6ACF" w14:textId="5A946D34" w:rsidR="00B01B16" w:rsidRDefault="00B01B16" w:rsidP="0054259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hyperlink r:id="rId22" w:history="1">
              <w:r w:rsidRPr="009816FB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gary.dwyer@duke.edu</w:t>
              </w:r>
            </w:hyperlink>
            <w:r w:rsidRPr="009816FB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</w:tc>
        <w:tc>
          <w:tcPr>
            <w:tcW w:w="3449" w:type="dxa"/>
          </w:tcPr>
          <w:p w14:paraId="569A6199" w14:textId="182A68D7" w:rsidR="00B01B16" w:rsidRDefault="0002515B" w:rsidP="00B01B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Romain Millot</w:t>
            </w:r>
          </w:p>
          <w:p w14:paraId="053C2EE0" w14:textId="04B51947" w:rsidR="0002515B" w:rsidRPr="009816FB" w:rsidRDefault="00DD789E" w:rsidP="00B01B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DD789E">
              <w:rPr>
                <w:rFonts w:ascii="Times New Roman" w:hAnsi="Times New Roman" w:cs="Times New Roman"/>
                <w:sz w:val="22"/>
                <w:szCs w:val="22"/>
              </w:rPr>
              <w:t>Directeur Scientifique</w:t>
            </w:r>
          </w:p>
          <w:p w14:paraId="7B9F06D1" w14:textId="2934247A" w:rsidR="00B01B16" w:rsidRPr="009816FB" w:rsidRDefault="00DD789E" w:rsidP="00B01B1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Lithium de France</w:t>
            </w:r>
          </w:p>
          <w:p w14:paraId="0AD05893" w14:textId="6DD209DF" w:rsidR="00B01B16" w:rsidRPr="00542592" w:rsidRDefault="004577BF" w:rsidP="004577BF">
            <w:hyperlink r:id="rId23" w:history="1">
              <w:r w:rsidRPr="00C265CE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romain.millot@lithiumdefrance.com</w:t>
              </w:r>
            </w:hyperlink>
          </w:p>
        </w:tc>
      </w:tr>
    </w:tbl>
    <w:p w14:paraId="2064B694" w14:textId="77777777" w:rsidR="00B01B16" w:rsidRDefault="00B01B16" w:rsidP="002777F6">
      <w:pPr>
        <w:rPr>
          <w:rFonts w:ascii="Times New Roman" w:hAnsi="Times New Roman" w:cs="Times New Roman"/>
          <w:sz w:val="22"/>
          <w:szCs w:val="22"/>
        </w:rPr>
      </w:pPr>
    </w:p>
    <w:sectPr w:rsidR="00B01B16" w:rsidSect="006643AF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4EFB6" w14:textId="77777777" w:rsidR="00C95EA1" w:rsidRDefault="00C95EA1" w:rsidP="00AF1A92">
      <w:r>
        <w:separator/>
      </w:r>
    </w:p>
  </w:endnote>
  <w:endnote w:type="continuationSeparator" w:id="0">
    <w:p w14:paraId="389D1785" w14:textId="77777777" w:rsidR="00C95EA1" w:rsidRDefault="00C95EA1" w:rsidP="00AF1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C4D9D" w14:textId="77777777" w:rsidR="00580509" w:rsidRDefault="005805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2BE1" w14:textId="56AB9391" w:rsidR="0062167F" w:rsidRDefault="0062167F" w:rsidP="0062167F">
    <w:pPr>
      <w:pStyle w:val="Footer"/>
      <w:jc w:val="center"/>
    </w:pPr>
  </w:p>
  <w:sdt>
    <w:sdtPr>
      <w:id w:val="-4815283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2377C8C" w14:textId="0EF01DD3" w:rsidR="00F1682E" w:rsidRPr="0062167F" w:rsidRDefault="00F1682E" w:rsidP="00F1682E">
        <w:pPr>
          <w:pStyle w:val="Footer"/>
          <w:jc w:val="center"/>
          <w:rPr>
            <w:rFonts w:ascii="Times New Roman" w:hAnsi="Times New Roman" w:cs="Times New Roman"/>
          </w:rPr>
        </w:pPr>
        <w:r w:rsidRPr="0062167F">
          <w:rPr>
            <w:rFonts w:ascii="Times New Roman" w:hAnsi="Times New Roman" w:cs="Times New Roman"/>
          </w:rPr>
          <w:t xml:space="preserve">Williams CV, </w:t>
        </w:r>
        <w:r w:rsidR="00195594">
          <w:rPr>
            <w:rFonts w:ascii="Times New Roman" w:hAnsi="Times New Roman" w:cs="Times New Roman"/>
          </w:rPr>
          <w:t>December</w:t>
        </w:r>
        <w:r w:rsidRPr="0062167F">
          <w:rPr>
            <w:rFonts w:ascii="Times New Roman" w:hAnsi="Times New Roman" w:cs="Times New Roman"/>
          </w:rPr>
          <w:t xml:space="preserve"> 2025 – Page </w:t>
        </w:r>
        <w:r w:rsidRPr="0062167F">
          <w:rPr>
            <w:rFonts w:ascii="Times New Roman" w:hAnsi="Times New Roman" w:cs="Times New Roman"/>
          </w:rPr>
          <w:fldChar w:fldCharType="begin"/>
        </w:r>
        <w:r w:rsidRPr="0062167F">
          <w:rPr>
            <w:rFonts w:ascii="Times New Roman" w:hAnsi="Times New Roman" w:cs="Times New Roman"/>
          </w:rPr>
          <w:instrText xml:space="preserve"> PAGE   \* MERGEFORMAT </w:instrText>
        </w:r>
        <w:r w:rsidRPr="0062167F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</w:t>
        </w:r>
        <w:r w:rsidRPr="0062167F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461123D1" w14:textId="77777777" w:rsidR="00580509" w:rsidRDefault="005805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id w:val="13416703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269F6916" w14:textId="3781F20F" w:rsidR="0062167F" w:rsidRPr="00944C95" w:rsidRDefault="0062167F" w:rsidP="0062167F">
        <w:pPr>
          <w:pStyle w:val="Footer"/>
          <w:jc w:val="center"/>
          <w:rPr>
            <w:rFonts w:ascii="Times New Roman" w:hAnsi="Times New Roman" w:cs="Times New Roman"/>
            <w:sz w:val="22"/>
            <w:szCs w:val="22"/>
          </w:rPr>
        </w:pPr>
        <w:r w:rsidRPr="00944C95">
          <w:rPr>
            <w:rFonts w:ascii="Times New Roman" w:hAnsi="Times New Roman" w:cs="Times New Roman"/>
            <w:sz w:val="22"/>
            <w:szCs w:val="22"/>
          </w:rPr>
          <w:t xml:space="preserve">Williams CV, </w:t>
        </w:r>
        <w:r w:rsidR="00195594">
          <w:rPr>
            <w:rFonts w:ascii="Times New Roman" w:hAnsi="Times New Roman" w:cs="Times New Roman"/>
            <w:sz w:val="22"/>
            <w:szCs w:val="22"/>
          </w:rPr>
          <w:t>December</w:t>
        </w:r>
        <w:r w:rsidRPr="00944C95">
          <w:rPr>
            <w:rFonts w:ascii="Times New Roman" w:hAnsi="Times New Roman" w:cs="Times New Roman"/>
            <w:sz w:val="22"/>
            <w:szCs w:val="22"/>
          </w:rPr>
          <w:t xml:space="preserve"> 2025 – Page </w:t>
        </w:r>
        <w:r w:rsidRPr="00944C95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944C95">
          <w:rPr>
            <w:rFonts w:ascii="Times New Roman" w:hAnsi="Times New Roman" w:cs="Times New Roman"/>
            <w:sz w:val="22"/>
            <w:szCs w:val="22"/>
          </w:rPr>
          <w:instrText xml:space="preserve"> PAGE   \* MERGEFORMAT </w:instrText>
        </w:r>
        <w:r w:rsidRPr="00944C95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Pr="00944C95">
          <w:rPr>
            <w:rFonts w:ascii="Times New Roman" w:hAnsi="Times New Roman" w:cs="Times New Roman"/>
            <w:sz w:val="22"/>
            <w:szCs w:val="22"/>
          </w:rPr>
          <w:t>2</w:t>
        </w:r>
        <w:r w:rsidRPr="00944C95">
          <w:rPr>
            <w:rFonts w:ascii="Times New Roman" w:hAnsi="Times New Roman" w:cs="Times New Roman"/>
            <w:noProof/>
            <w:sz w:val="22"/>
            <w:szCs w:val="22"/>
          </w:rPr>
          <w:fldChar w:fldCharType="end"/>
        </w:r>
      </w:p>
    </w:sdtContent>
  </w:sdt>
  <w:p w14:paraId="4E877A86" w14:textId="42244587" w:rsidR="00580509" w:rsidRPr="00944C95" w:rsidRDefault="00580509" w:rsidP="0062167F">
    <w:pPr>
      <w:pStyle w:val="Foo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1520E" w14:textId="77777777" w:rsidR="00C95EA1" w:rsidRDefault="00C95EA1" w:rsidP="00AF1A92">
      <w:r>
        <w:separator/>
      </w:r>
    </w:p>
  </w:footnote>
  <w:footnote w:type="continuationSeparator" w:id="0">
    <w:p w14:paraId="67D52343" w14:textId="77777777" w:rsidR="00C95EA1" w:rsidRDefault="00C95EA1" w:rsidP="00AF1A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DB2E4" w14:textId="77777777" w:rsidR="00580509" w:rsidRDefault="005805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87FC7" w14:textId="66702B04" w:rsidR="00AF1A92" w:rsidRDefault="00AF1A92" w:rsidP="00BE6861">
    <w:pPr>
      <w:pStyle w:val="Header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7868C" w14:textId="77777777" w:rsidR="00BE6861" w:rsidRPr="00944C95" w:rsidRDefault="00BE6861" w:rsidP="00BE6861">
    <w:pPr>
      <w:jc w:val="right"/>
      <w:rPr>
        <w:rFonts w:ascii="Times New Roman" w:hAnsi="Times New Roman" w:cs="Times New Roman"/>
        <w:sz w:val="22"/>
        <w:szCs w:val="22"/>
      </w:rPr>
    </w:pPr>
    <w:r w:rsidRPr="00944C95">
      <w:rPr>
        <w:rFonts w:ascii="Times New Roman" w:hAnsi="Times New Roman" w:cs="Times New Roman"/>
        <w:sz w:val="22"/>
        <w:szCs w:val="22"/>
      </w:rPr>
      <w:t>Gordon Williams</w:t>
    </w:r>
  </w:p>
  <w:p w14:paraId="70517B34" w14:textId="30EB1EDB" w:rsidR="00BE6861" w:rsidRPr="00944C95" w:rsidRDefault="00BE6861" w:rsidP="00BE6861">
    <w:pPr>
      <w:jc w:val="right"/>
      <w:rPr>
        <w:rFonts w:ascii="Times New Roman" w:hAnsi="Times New Roman" w:cs="Times New Roman"/>
        <w:sz w:val="22"/>
        <w:szCs w:val="22"/>
      </w:rPr>
    </w:pPr>
    <w:r w:rsidRPr="00944C95">
      <w:rPr>
        <w:noProof/>
        <w:sz w:val="22"/>
        <w:szCs w:val="22"/>
      </w:rPr>
      <w:drawing>
        <wp:anchor distT="0" distB="0" distL="114300" distR="114300" simplePos="0" relativeHeight="251659264" behindDoc="0" locked="0" layoutInCell="1" allowOverlap="1" wp14:anchorId="5C0EC637" wp14:editId="3DD722A1">
          <wp:simplePos x="0" y="0"/>
          <wp:positionH relativeFrom="column">
            <wp:align>left</wp:align>
          </wp:positionH>
          <wp:positionV relativeFrom="paragraph">
            <wp:posOffset>43815</wp:posOffset>
          </wp:positionV>
          <wp:extent cx="3794760" cy="530352"/>
          <wp:effectExtent l="0" t="0" r="0" b="3175"/>
          <wp:wrapSquare wrapText="bothSides"/>
          <wp:docPr id="1358549851" name="Picture 13585498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827" r="19391"/>
                  <a:stretch/>
                </pic:blipFill>
                <pic:spPr bwMode="auto">
                  <a:xfrm>
                    <a:off x="0" y="0"/>
                    <a:ext cx="3794760" cy="5303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4C95">
      <w:rPr>
        <w:rFonts w:ascii="Times New Roman" w:hAnsi="Times New Roman" w:cs="Times New Roman"/>
        <w:sz w:val="22"/>
        <w:szCs w:val="22"/>
      </w:rPr>
      <w:t>308 Research Dr., LSRC A</w:t>
    </w:r>
    <w:r w:rsidR="00580509" w:rsidRPr="00944C95">
      <w:rPr>
        <w:rFonts w:ascii="Times New Roman" w:hAnsi="Times New Roman" w:cs="Times New Roman"/>
        <w:sz w:val="22"/>
        <w:szCs w:val="22"/>
      </w:rPr>
      <w:t>317</w:t>
    </w:r>
  </w:p>
  <w:p w14:paraId="00F06BA3" w14:textId="77777777" w:rsidR="00BE6861" w:rsidRPr="00944C95" w:rsidRDefault="00BE6861" w:rsidP="00BE6861">
    <w:pPr>
      <w:jc w:val="right"/>
      <w:rPr>
        <w:rFonts w:ascii="Times New Roman" w:hAnsi="Times New Roman" w:cs="Times New Roman"/>
        <w:sz w:val="22"/>
        <w:szCs w:val="22"/>
      </w:rPr>
    </w:pPr>
    <w:r w:rsidRPr="00944C95">
      <w:rPr>
        <w:rFonts w:ascii="Times New Roman" w:hAnsi="Times New Roman" w:cs="Times New Roman"/>
        <w:sz w:val="22"/>
        <w:szCs w:val="22"/>
      </w:rPr>
      <w:t>Duke University</w:t>
    </w:r>
  </w:p>
  <w:p w14:paraId="225DF581" w14:textId="77777777" w:rsidR="00BE6861" w:rsidRPr="00944C95" w:rsidRDefault="00BE6861" w:rsidP="00BE6861">
    <w:pPr>
      <w:jc w:val="right"/>
      <w:rPr>
        <w:rFonts w:ascii="Times New Roman" w:hAnsi="Times New Roman" w:cs="Times New Roman"/>
        <w:sz w:val="22"/>
        <w:szCs w:val="22"/>
      </w:rPr>
    </w:pPr>
    <w:r w:rsidRPr="00944C95">
      <w:rPr>
        <w:rFonts w:ascii="Times New Roman" w:hAnsi="Times New Roman" w:cs="Times New Roman"/>
        <w:sz w:val="22"/>
        <w:szCs w:val="22"/>
      </w:rPr>
      <w:t>Durham NC, 27708</w:t>
    </w:r>
  </w:p>
  <w:p w14:paraId="5E4CA90F" w14:textId="19A6EFE3" w:rsidR="00BE6861" w:rsidRDefault="00B00F80" w:rsidP="00BE6861">
    <w:pPr>
      <w:jc w:val="right"/>
      <w:rPr>
        <w:rFonts w:ascii="Times New Roman" w:hAnsi="Times New Roman" w:cs="Times New Roman"/>
        <w:sz w:val="22"/>
        <w:szCs w:val="22"/>
      </w:rPr>
    </w:pPr>
    <w:hyperlink r:id="rId2" w:history="1">
      <w:r w:rsidRPr="00C265CE">
        <w:rPr>
          <w:rStyle w:val="Hyperlink"/>
          <w:rFonts w:ascii="Times New Roman" w:hAnsi="Times New Roman" w:cs="Times New Roman"/>
          <w:sz w:val="22"/>
          <w:szCs w:val="22"/>
        </w:rPr>
        <w:t>gordon.williams@duke.edu</w:t>
      </w:r>
    </w:hyperlink>
  </w:p>
  <w:p w14:paraId="2255B00C" w14:textId="34F71F4C" w:rsidR="00B00F80" w:rsidRPr="00944C95" w:rsidRDefault="0041451F" w:rsidP="00BE6861">
    <w:pPr>
      <w:jc w:val="right"/>
      <w:rPr>
        <w:rFonts w:ascii="Times New Roman" w:hAnsi="Times New Roman" w:cs="Times New Roman"/>
        <w:sz w:val="22"/>
        <w:szCs w:val="22"/>
      </w:rPr>
    </w:pPr>
    <w:hyperlink r:id="rId3" w:history="1">
      <w:r w:rsidRPr="00C265CE">
        <w:rPr>
          <w:rStyle w:val="Hyperlink"/>
          <w:rFonts w:ascii="Times New Roman" w:hAnsi="Times New Roman" w:cs="Times New Roman"/>
          <w:sz w:val="22"/>
          <w:szCs w:val="22"/>
        </w:rPr>
        <w:t>gordondzwilliams.github.io</w:t>
      </w:r>
    </w:hyperlink>
    <w:r>
      <w:rPr>
        <w:rFonts w:ascii="Times New Roman" w:hAnsi="Times New Roman" w:cs="Times New Roman"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225B2"/>
    <w:multiLevelType w:val="hybridMultilevel"/>
    <w:tmpl w:val="38F6B286"/>
    <w:lvl w:ilvl="0" w:tplc="45568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520101"/>
    <w:multiLevelType w:val="hybridMultilevel"/>
    <w:tmpl w:val="538CA8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FA1405"/>
    <w:multiLevelType w:val="hybridMultilevel"/>
    <w:tmpl w:val="CB1A61A2"/>
    <w:lvl w:ilvl="0" w:tplc="97D41A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24648"/>
    <w:multiLevelType w:val="hybridMultilevel"/>
    <w:tmpl w:val="F228A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FE0185"/>
    <w:multiLevelType w:val="hybridMultilevel"/>
    <w:tmpl w:val="8D58E7F2"/>
    <w:lvl w:ilvl="0" w:tplc="D91C9DD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3658468">
    <w:abstractNumId w:val="3"/>
  </w:num>
  <w:num w:numId="2" w16cid:durableId="552080486">
    <w:abstractNumId w:val="1"/>
  </w:num>
  <w:num w:numId="3" w16cid:durableId="1237978588">
    <w:abstractNumId w:val="4"/>
  </w:num>
  <w:num w:numId="4" w16cid:durableId="178934440">
    <w:abstractNumId w:val="2"/>
  </w:num>
  <w:num w:numId="5" w16cid:durableId="71231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33"/>
    <w:rsid w:val="00021BDB"/>
    <w:rsid w:val="00024E2B"/>
    <w:rsid w:val="0002515B"/>
    <w:rsid w:val="000318CD"/>
    <w:rsid w:val="0006169E"/>
    <w:rsid w:val="0009154A"/>
    <w:rsid w:val="00097C0A"/>
    <w:rsid w:val="000A10DE"/>
    <w:rsid w:val="000C46A9"/>
    <w:rsid w:val="000E4E83"/>
    <w:rsid w:val="00105372"/>
    <w:rsid w:val="00124943"/>
    <w:rsid w:val="00137F09"/>
    <w:rsid w:val="00142B27"/>
    <w:rsid w:val="00153BC8"/>
    <w:rsid w:val="00155166"/>
    <w:rsid w:val="0016619A"/>
    <w:rsid w:val="0018146D"/>
    <w:rsid w:val="00195594"/>
    <w:rsid w:val="001A16EF"/>
    <w:rsid w:val="001A4B05"/>
    <w:rsid w:val="001B0A48"/>
    <w:rsid w:val="001C4ABB"/>
    <w:rsid w:val="001C69FF"/>
    <w:rsid w:val="001C7609"/>
    <w:rsid w:val="001F1455"/>
    <w:rsid w:val="0021686C"/>
    <w:rsid w:val="00244F0D"/>
    <w:rsid w:val="00254816"/>
    <w:rsid w:val="0025548E"/>
    <w:rsid w:val="00256D42"/>
    <w:rsid w:val="00273D5B"/>
    <w:rsid w:val="00273E81"/>
    <w:rsid w:val="002777F6"/>
    <w:rsid w:val="002D22D9"/>
    <w:rsid w:val="002D2AA4"/>
    <w:rsid w:val="002D6DD9"/>
    <w:rsid w:val="002E7944"/>
    <w:rsid w:val="002F34D6"/>
    <w:rsid w:val="00305AC4"/>
    <w:rsid w:val="00307A00"/>
    <w:rsid w:val="003162D3"/>
    <w:rsid w:val="00326211"/>
    <w:rsid w:val="00326688"/>
    <w:rsid w:val="00331A18"/>
    <w:rsid w:val="003330B2"/>
    <w:rsid w:val="00341984"/>
    <w:rsid w:val="003536BD"/>
    <w:rsid w:val="0036348C"/>
    <w:rsid w:val="00363F7F"/>
    <w:rsid w:val="00390287"/>
    <w:rsid w:val="0039477D"/>
    <w:rsid w:val="003B1F7E"/>
    <w:rsid w:val="003B4095"/>
    <w:rsid w:val="003E3EFD"/>
    <w:rsid w:val="003E6DF9"/>
    <w:rsid w:val="003F2C36"/>
    <w:rsid w:val="00411A03"/>
    <w:rsid w:val="0041451F"/>
    <w:rsid w:val="0043065A"/>
    <w:rsid w:val="00430703"/>
    <w:rsid w:val="00431587"/>
    <w:rsid w:val="00432915"/>
    <w:rsid w:val="004577BF"/>
    <w:rsid w:val="004840DC"/>
    <w:rsid w:val="004847F9"/>
    <w:rsid w:val="004936B3"/>
    <w:rsid w:val="004B736A"/>
    <w:rsid w:val="004C1979"/>
    <w:rsid w:val="004C7E43"/>
    <w:rsid w:val="004F017E"/>
    <w:rsid w:val="005037D7"/>
    <w:rsid w:val="00504F8E"/>
    <w:rsid w:val="00507423"/>
    <w:rsid w:val="005179E4"/>
    <w:rsid w:val="00542592"/>
    <w:rsid w:val="00580509"/>
    <w:rsid w:val="00583F47"/>
    <w:rsid w:val="0058534D"/>
    <w:rsid w:val="00590FE7"/>
    <w:rsid w:val="005978F2"/>
    <w:rsid w:val="005A3F4D"/>
    <w:rsid w:val="005A65C0"/>
    <w:rsid w:val="005B28DF"/>
    <w:rsid w:val="005B2CF7"/>
    <w:rsid w:val="005C265B"/>
    <w:rsid w:val="005C4A6E"/>
    <w:rsid w:val="005D6D3C"/>
    <w:rsid w:val="005E21B6"/>
    <w:rsid w:val="005E3012"/>
    <w:rsid w:val="005F1883"/>
    <w:rsid w:val="00603E88"/>
    <w:rsid w:val="0062167F"/>
    <w:rsid w:val="00622FC3"/>
    <w:rsid w:val="00623FDB"/>
    <w:rsid w:val="00641806"/>
    <w:rsid w:val="00642E22"/>
    <w:rsid w:val="0064344F"/>
    <w:rsid w:val="006463E3"/>
    <w:rsid w:val="00656801"/>
    <w:rsid w:val="006643AF"/>
    <w:rsid w:val="006755F7"/>
    <w:rsid w:val="006A0463"/>
    <w:rsid w:val="006A2632"/>
    <w:rsid w:val="006B26C2"/>
    <w:rsid w:val="006E0A85"/>
    <w:rsid w:val="00707965"/>
    <w:rsid w:val="00734510"/>
    <w:rsid w:val="0073499A"/>
    <w:rsid w:val="00747D2E"/>
    <w:rsid w:val="00750751"/>
    <w:rsid w:val="00755504"/>
    <w:rsid w:val="00777925"/>
    <w:rsid w:val="0079073A"/>
    <w:rsid w:val="007A32D3"/>
    <w:rsid w:val="007B0B2F"/>
    <w:rsid w:val="007B411D"/>
    <w:rsid w:val="007C1AEB"/>
    <w:rsid w:val="007C3CB4"/>
    <w:rsid w:val="007D7099"/>
    <w:rsid w:val="007E2938"/>
    <w:rsid w:val="007F2B3A"/>
    <w:rsid w:val="008018E9"/>
    <w:rsid w:val="008069B2"/>
    <w:rsid w:val="00820250"/>
    <w:rsid w:val="0082321A"/>
    <w:rsid w:val="00825269"/>
    <w:rsid w:val="0085132F"/>
    <w:rsid w:val="00856A05"/>
    <w:rsid w:val="008615CC"/>
    <w:rsid w:val="0086338D"/>
    <w:rsid w:val="00891BD5"/>
    <w:rsid w:val="00893198"/>
    <w:rsid w:val="00895C7A"/>
    <w:rsid w:val="00896338"/>
    <w:rsid w:val="00897CC9"/>
    <w:rsid w:val="008A6919"/>
    <w:rsid w:val="008B0B18"/>
    <w:rsid w:val="008B24C8"/>
    <w:rsid w:val="008C0F17"/>
    <w:rsid w:val="008D189D"/>
    <w:rsid w:val="008D2A09"/>
    <w:rsid w:val="008D30FB"/>
    <w:rsid w:val="008E1AA1"/>
    <w:rsid w:val="008E1FA9"/>
    <w:rsid w:val="008F5FD3"/>
    <w:rsid w:val="008F6ACD"/>
    <w:rsid w:val="00900FDD"/>
    <w:rsid w:val="009042C8"/>
    <w:rsid w:val="00907523"/>
    <w:rsid w:val="00925062"/>
    <w:rsid w:val="00925AC2"/>
    <w:rsid w:val="00927FEF"/>
    <w:rsid w:val="00940907"/>
    <w:rsid w:val="00940B6C"/>
    <w:rsid w:val="00944C95"/>
    <w:rsid w:val="00971584"/>
    <w:rsid w:val="009816FB"/>
    <w:rsid w:val="00981F9F"/>
    <w:rsid w:val="0098228A"/>
    <w:rsid w:val="00990E17"/>
    <w:rsid w:val="00992246"/>
    <w:rsid w:val="00993711"/>
    <w:rsid w:val="009B00CA"/>
    <w:rsid w:val="009C34FA"/>
    <w:rsid w:val="009C3A00"/>
    <w:rsid w:val="009C50BB"/>
    <w:rsid w:val="009F7AE2"/>
    <w:rsid w:val="00A00220"/>
    <w:rsid w:val="00A13AF8"/>
    <w:rsid w:val="00A20038"/>
    <w:rsid w:val="00A35348"/>
    <w:rsid w:val="00A37008"/>
    <w:rsid w:val="00A600F3"/>
    <w:rsid w:val="00A606D8"/>
    <w:rsid w:val="00A9350D"/>
    <w:rsid w:val="00AA60D6"/>
    <w:rsid w:val="00AB1B93"/>
    <w:rsid w:val="00AB25E4"/>
    <w:rsid w:val="00AC12E1"/>
    <w:rsid w:val="00AF1A92"/>
    <w:rsid w:val="00AF7416"/>
    <w:rsid w:val="00B008F5"/>
    <w:rsid w:val="00B00F80"/>
    <w:rsid w:val="00B01B16"/>
    <w:rsid w:val="00B253EF"/>
    <w:rsid w:val="00B26383"/>
    <w:rsid w:val="00B330D6"/>
    <w:rsid w:val="00B419BF"/>
    <w:rsid w:val="00B658DB"/>
    <w:rsid w:val="00B700B5"/>
    <w:rsid w:val="00B957B1"/>
    <w:rsid w:val="00BA0058"/>
    <w:rsid w:val="00BE44E3"/>
    <w:rsid w:val="00BE6861"/>
    <w:rsid w:val="00BE6B33"/>
    <w:rsid w:val="00C12BB0"/>
    <w:rsid w:val="00C1529F"/>
    <w:rsid w:val="00C2222B"/>
    <w:rsid w:val="00C311C3"/>
    <w:rsid w:val="00C415F3"/>
    <w:rsid w:val="00C43FAD"/>
    <w:rsid w:val="00C471F5"/>
    <w:rsid w:val="00C6350E"/>
    <w:rsid w:val="00C63F7B"/>
    <w:rsid w:val="00C83035"/>
    <w:rsid w:val="00C95EA1"/>
    <w:rsid w:val="00CB774C"/>
    <w:rsid w:val="00CD32E0"/>
    <w:rsid w:val="00CE334A"/>
    <w:rsid w:val="00CE6403"/>
    <w:rsid w:val="00CF5786"/>
    <w:rsid w:val="00CF6E82"/>
    <w:rsid w:val="00D03452"/>
    <w:rsid w:val="00D03B3A"/>
    <w:rsid w:val="00D17151"/>
    <w:rsid w:val="00D31260"/>
    <w:rsid w:val="00D325B9"/>
    <w:rsid w:val="00D4193C"/>
    <w:rsid w:val="00D711E0"/>
    <w:rsid w:val="00D86857"/>
    <w:rsid w:val="00DB3B7B"/>
    <w:rsid w:val="00DB4517"/>
    <w:rsid w:val="00DB5C30"/>
    <w:rsid w:val="00DD12CD"/>
    <w:rsid w:val="00DD1D3A"/>
    <w:rsid w:val="00DD789E"/>
    <w:rsid w:val="00DE4E87"/>
    <w:rsid w:val="00DF56AE"/>
    <w:rsid w:val="00DF5F75"/>
    <w:rsid w:val="00E10CE2"/>
    <w:rsid w:val="00E16563"/>
    <w:rsid w:val="00E20E3D"/>
    <w:rsid w:val="00E2309F"/>
    <w:rsid w:val="00E4155F"/>
    <w:rsid w:val="00E7647A"/>
    <w:rsid w:val="00EA03B4"/>
    <w:rsid w:val="00EA6D50"/>
    <w:rsid w:val="00EB157C"/>
    <w:rsid w:val="00EC3C55"/>
    <w:rsid w:val="00EC4F52"/>
    <w:rsid w:val="00EC587C"/>
    <w:rsid w:val="00EF2E01"/>
    <w:rsid w:val="00F1682E"/>
    <w:rsid w:val="00F23BAC"/>
    <w:rsid w:val="00F42369"/>
    <w:rsid w:val="00F672A4"/>
    <w:rsid w:val="00F90C31"/>
    <w:rsid w:val="00F9183E"/>
    <w:rsid w:val="00FC535C"/>
    <w:rsid w:val="00FD420A"/>
    <w:rsid w:val="00FF4F01"/>
    <w:rsid w:val="00FF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91FDAF"/>
  <w15:chartTrackingRefBased/>
  <w15:docId w15:val="{0CEE8DBC-1CD6-4E5A-BCB6-54EFCEE2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A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1A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1A92"/>
  </w:style>
  <w:style w:type="paragraph" w:styleId="Footer">
    <w:name w:val="footer"/>
    <w:basedOn w:val="Normal"/>
    <w:link w:val="FooterChar"/>
    <w:uiPriority w:val="99"/>
    <w:unhideWhenUsed/>
    <w:rsid w:val="00AF1A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1A92"/>
  </w:style>
  <w:style w:type="paragraph" w:styleId="ListParagraph">
    <w:name w:val="List Paragraph"/>
    <w:basedOn w:val="Normal"/>
    <w:uiPriority w:val="34"/>
    <w:qFormat/>
    <w:rsid w:val="0032621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F9183E"/>
    <w:pPr>
      <w:tabs>
        <w:tab w:val="left" w:pos="384"/>
      </w:tabs>
      <w:ind w:left="384" w:hanging="384"/>
    </w:pPr>
  </w:style>
  <w:style w:type="character" w:styleId="Hyperlink">
    <w:name w:val="Hyperlink"/>
    <w:basedOn w:val="DefaultParagraphFont"/>
    <w:uiPriority w:val="99"/>
    <w:unhideWhenUsed/>
    <w:rsid w:val="00F918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8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050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01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31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3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21/acs.est.5c13682" TargetMode="External"/><Relationship Id="rId13" Type="http://schemas.openxmlformats.org/officeDocument/2006/relationships/hyperlink" Target="https://doi.org/10.1021/acs.estlett.4c01124" TargetMode="External"/><Relationship Id="rId18" Type="http://schemas.openxmlformats.org/officeDocument/2006/relationships/hyperlink" Target="https://doi.org/10.1016/j.chemgeo.2023.121715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mailto:vengosh@duke.edu" TargetMode="External"/><Relationship Id="rId7" Type="http://schemas.openxmlformats.org/officeDocument/2006/relationships/hyperlink" Target="https://scholar.google.com/citations?user=YvgsRxsAAAAJ&amp;hl=en" TargetMode="External"/><Relationship Id="rId12" Type="http://schemas.openxmlformats.org/officeDocument/2006/relationships/hyperlink" Target="https://doi.org/10.1126/sciadv.adw3268" TargetMode="External"/><Relationship Id="rId17" Type="http://schemas.openxmlformats.org/officeDocument/2006/relationships/hyperlink" Target="https://doi.org/10.1016/j.scitotenv.2023.167863" TargetMode="External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yperlink" Target="https://doi.org/10.1021/acs.estlett.4c00170" TargetMode="External"/><Relationship Id="rId20" Type="http://schemas.openxmlformats.org/officeDocument/2006/relationships/hyperlink" Target="https://doi.org/10.1785/0220180298" TargetMode="External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39/D5VA00103J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doi.org/10.1016/j.chemgeo.2024.122214" TargetMode="External"/><Relationship Id="rId23" Type="http://schemas.openxmlformats.org/officeDocument/2006/relationships/hyperlink" Target="mailto:romain.millot@lithiumdefrance.com" TargetMode="External"/><Relationship Id="rId28" Type="http://schemas.openxmlformats.org/officeDocument/2006/relationships/header" Target="header3.xml"/><Relationship Id="rId10" Type="http://schemas.openxmlformats.org/officeDocument/2006/relationships/hyperlink" Target="https://doi.org/10.1016/j.jhazmat.2025.140033" TargetMode="External"/><Relationship Id="rId19" Type="http://schemas.openxmlformats.org/officeDocument/2006/relationships/hyperlink" Target="https://doi.org/10.1016/j.scitotenv.2022.157971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apgeochem.2025.106631" TargetMode="External"/><Relationship Id="rId14" Type="http://schemas.openxmlformats.org/officeDocument/2006/relationships/hyperlink" Target="https://doi.org/10.1016/j.scitotenv.2024.177281" TargetMode="External"/><Relationship Id="rId22" Type="http://schemas.openxmlformats.org/officeDocument/2006/relationships/hyperlink" Target="mailto:gary.dwyer@duke.edu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gordondzwilliams.github.io" TargetMode="External"/><Relationship Id="rId2" Type="http://schemas.openxmlformats.org/officeDocument/2006/relationships/hyperlink" Target="mailto:gordon.williams@duke.edu" TargetMode="External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dw21\Downloads\ECS%20letterhead%20-%20with%20foo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ECS letterhead - with footer</Template>
  <TotalTime>2772</TotalTime>
  <Pages>5</Pages>
  <Words>1995</Words>
  <Characters>11895</Characters>
  <Application>Microsoft Office Word</Application>
  <DocSecurity>0</DocSecurity>
  <Lines>162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Dale Williams</dc:creator>
  <cp:keywords/>
  <dc:description/>
  <cp:lastModifiedBy>Gordon Williams</cp:lastModifiedBy>
  <cp:revision>196</cp:revision>
  <dcterms:created xsi:type="dcterms:W3CDTF">2022-10-03T15:49:00Z</dcterms:created>
  <dcterms:modified xsi:type="dcterms:W3CDTF">2025-12-18T20:16:00Z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zotero-version="5.0.96.3"&gt;&lt;session id="UX031Jb5"/&gt;&lt;style id="http://www.zotero.org/styles/american-chemical-society" hasBibliography="1" bibliographyStyleHasBeenSet="1"/&gt;&lt;prefs&gt;&lt;pref name="fieldType" value="Field"/&gt;&lt;/prefs&gt;&lt;/data&gt;</vt:lpwstr>
  </property>
</Properties>
</file>